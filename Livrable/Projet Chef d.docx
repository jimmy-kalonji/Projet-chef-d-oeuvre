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80E94" w14:textId="75F9F0D2" w:rsidR="00C6554A" w:rsidRPr="008B5277" w:rsidRDefault="00045F27" w:rsidP="00045F27">
      <w:pPr>
        <w:pStyle w:val="Photo"/>
      </w:pPr>
      <w:r>
        <w:rPr>
          <w:noProof/>
        </w:rPr>
        <w:drawing>
          <wp:inline distT="0" distB="0" distL="0" distR="0" wp14:anchorId="1098B0E3" wp14:editId="127F42DD">
            <wp:extent cx="4091353" cy="5318760"/>
            <wp:effectExtent l="0" t="0" r="0" b="0"/>
            <wp:docPr id="3" name="Image 3" descr="BP (entreprise)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P (entreprise) — Wikip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53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B8D6" w14:textId="347694B9" w:rsidR="00AE0455" w:rsidRPr="00307222" w:rsidRDefault="00AE0455" w:rsidP="00C6554A">
      <w:pPr>
        <w:pStyle w:val="Titre"/>
        <w:rPr>
          <w:sz w:val="24"/>
          <w:szCs w:val="4"/>
        </w:rPr>
      </w:pPr>
    </w:p>
    <w:p w14:paraId="007738E0" w14:textId="77777777" w:rsidR="00AE0455" w:rsidRPr="00307222" w:rsidRDefault="00AE0455" w:rsidP="00C6554A">
      <w:pPr>
        <w:pStyle w:val="Titre"/>
        <w:rPr>
          <w:sz w:val="24"/>
          <w:szCs w:val="4"/>
        </w:rPr>
      </w:pPr>
    </w:p>
    <w:p w14:paraId="79977343" w14:textId="77777777" w:rsidR="00AE0455" w:rsidRPr="00307222" w:rsidRDefault="00AE0455" w:rsidP="002252B8">
      <w:pPr>
        <w:pStyle w:val="Titre"/>
        <w:jc w:val="left"/>
        <w:rPr>
          <w:sz w:val="24"/>
          <w:szCs w:val="4"/>
        </w:rPr>
      </w:pPr>
    </w:p>
    <w:p w14:paraId="3E640F72" w14:textId="0027B41C" w:rsidR="00C6554A" w:rsidRPr="00145E31" w:rsidRDefault="00155C96" w:rsidP="00C6554A">
      <w:pPr>
        <w:pStyle w:val="Titre"/>
        <w:rPr>
          <w:sz w:val="56"/>
          <w:szCs w:val="20"/>
        </w:rPr>
      </w:pPr>
      <w:r w:rsidRPr="00145E31">
        <w:rPr>
          <w:sz w:val="56"/>
          <w:szCs w:val="20"/>
        </w:rPr>
        <w:t xml:space="preserve">Projet Chef d’œuvre </w:t>
      </w:r>
    </w:p>
    <w:p w14:paraId="05BEA6F9" w14:textId="77777777" w:rsidR="00940D8C" w:rsidRDefault="009E2F46" w:rsidP="00C6554A">
      <w:pPr>
        <w:pStyle w:val="Sous-titre"/>
        <w:rPr>
          <w:sz w:val="24"/>
        </w:rPr>
      </w:pPr>
      <w:r>
        <w:rPr>
          <w:sz w:val="24"/>
        </w:rPr>
        <w:t>Etude sur</w:t>
      </w:r>
      <w:r w:rsidR="00080E17">
        <w:rPr>
          <w:sz w:val="24"/>
        </w:rPr>
        <w:t xml:space="preserve"> la production et la consommation</w:t>
      </w:r>
      <w:r>
        <w:rPr>
          <w:sz w:val="24"/>
        </w:rPr>
        <w:t xml:space="preserve"> </w:t>
      </w:r>
    </w:p>
    <w:p w14:paraId="1FB14D6D" w14:textId="3A013C85" w:rsidR="00C6554A" w:rsidRDefault="00940D8C" w:rsidP="00C6554A">
      <w:pPr>
        <w:pStyle w:val="Sous-titre"/>
        <w:rPr>
          <w:sz w:val="24"/>
        </w:rPr>
      </w:pPr>
      <w:r>
        <w:rPr>
          <w:sz w:val="24"/>
        </w:rPr>
        <w:t>des energie</w:t>
      </w:r>
      <w:r w:rsidR="00BA417F">
        <w:rPr>
          <w:sz w:val="24"/>
        </w:rPr>
        <w:t>s</w:t>
      </w:r>
      <w:r>
        <w:rPr>
          <w:sz w:val="24"/>
        </w:rPr>
        <w:t xml:space="preserve"> fossile</w:t>
      </w:r>
      <w:r w:rsidR="00BA417F">
        <w:rPr>
          <w:sz w:val="24"/>
        </w:rPr>
        <w:t>s</w:t>
      </w:r>
      <w:r>
        <w:rPr>
          <w:sz w:val="24"/>
        </w:rPr>
        <w:t xml:space="preserve"> et energie</w:t>
      </w:r>
      <w:r w:rsidR="00BA417F">
        <w:rPr>
          <w:sz w:val="24"/>
        </w:rPr>
        <w:t>s</w:t>
      </w:r>
      <w:r>
        <w:rPr>
          <w:sz w:val="24"/>
        </w:rPr>
        <w:t xml:space="preserve"> renouvelable</w:t>
      </w:r>
      <w:r w:rsidR="00BA417F">
        <w:rPr>
          <w:sz w:val="24"/>
        </w:rPr>
        <w:t>s</w:t>
      </w:r>
    </w:p>
    <w:p w14:paraId="5C7B8B63" w14:textId="5818DC7B" w:rsidR="00307222" w:rsidRDefault="00307222" w:rsidP="00C6554A">
      <w:pPr>
        <w:pStyle w:val="Sous-titre"/>
        <w:rPr>
          <w:sz w:val="24"/>
        </w:rPr>
      </w:pPr>
    </w:p>
    <w:p w14:paraId="4CCF4741" w14:textId="77777777" w:rsidR="00857590" w:rsidRDefault="00857590" w:rsidP="00C6554A">
      <w:pPr>
        <w:pStyle w:val="Sous-titre"/>
        <w:rPr>
          <w:sz w:val="24"/>
        </w:rPr>
      </w:pPr>
    </w:p>
    <w:p w14:paraId="7383E7CA" w14:textId="77777777" w:rsidR="00307222" w:rsidRPr="00307222" w:rsidRDefault="00307222" w:rsidP="00307222">
      <w:pPr>
        <w:pStyle w:val="Sous-titre"/>
        <w:rPr>
          <w:sz w:val="24"/>
        </w:rPr>
      </w:pPr>
      <w:r w:rsidRPr="00307222">
        <w:rPr>
          <w:sz w:val="24"/>
        </w:rPr>
        <w:t xml:space="preserve">Certifications “Développer une base de données” (CNCP 3497) </w:t>
      </w:r>
    </w:p>
    <w:p w14:paraId="22358519" w14:textId="3734CB03" w:rsidR="00307222" w:rsidRDefault="00307222" w:rsidP="00307222">
      <w:pPr>
        <w:pStyle w:val="Sous-titre"/>
        <w:rPr>
          <w:sz w:val="24"/>
        </w:rPr>
      </w:pPr>
      <w:r w:rsidRPr="00307222">
        <w:rPr>
          <w:sz w:val="24"/>
        </w:rPr>
        <w:t>et “Exploiter une base de données” (CNCP 3508)</w:t>
      </w:r>
    </w:p>
    <w:p w14:paraId="5AB1995B" w14:textId="77777777" w:rsidR="005F4DEB" w:rsidRPr="00145E31" w:rsidRDefault="005F4DEB" w:rsidP="00307222">
      <w:pPr>
        <w:pStyle w:val="Sous-titre"/>
        <w:rPr>
          <w:sz w:val="24"/>
        </w:rPr>
      </w:pPr>
    </w:p>
    <w:p w14:paraId="26526317" w14:textId="021CDDFA" w:rsidR="001E15B8" w:rsidRPr="003778DA" w:rsidRDefault="00C63240" w:rsidP="003778DA">
      <w:pPr>
        <w:pStyle w:val="Coordonnes"/>
        <w:rPr>
          <w:sz w:val="24"/>
          <w:szCs w:val="24"/>
        </w:rPr>
      </w:pPr>
      <w:r w:rsidRPr="00AE0455">
        <w:rPr>
          <w:sz w:val="24"/>
          <w:szCs w:val="24"/>
        </w:rPr>
        <w:t>KALONJI Jimmy</w:t>
      </w:r>
      <w:r w:rsidR="00C6554A" w:rsidRPr="00AE0455">
        <w:rPr>
          <w:sz w:val="24"/>
          <w:szCs w:val="24"/>
          <w:lang w:bidi="fr-FR"/>
        </w:rPr>
        <w:t xml:space="preserve"> | </w:t>
      </w:r>
      <w:r w:rsidR="00841A9A">
        <w:rPr>
          <w:sz w:val="24"/>
          <w:szCs w:val="24"/>
        </w:rPr>
        <w:t xml:space="preserve">Développeur Data </w:t>
      </w:r>
      <w:r w:rsidR="00DA576E">
        <w:rPr>
          <w:sz w:val="24"/>
          <w:szCs w:val="24"/>
        </w:rPr>
        <w:t>Na</w:t>
      </w:r>
      <w:r w:rsidR="00265877">
        <w:rPr>
          <w:sz w:val="24"/>
          <w:szCs w:val="24"/>
        </w:rPr>
        <w:t>n</w:t>
      </w:r>
      <w:r w:rsidR="00DA576E">
        <w:rPr>
          <w:sz w:val="24"/>
          <w:szCs w:val="24"/>
        </w:rPr>
        <w:t>terre</w:t>
      </w:r>
      <w:r w:rsidR="00C6554A" w:rsidRPr="00AE0455">
        <w:rPr>
          <w:sz w:val="24"/>
          <w:szCs w:val="24"/>
          <w:lang w:bidi="fr-FR"/>
        </w:rPr>
        <w:t xml:space="preserve"> | </w:t>
      </w:r>
      <w:r w:rsidRPr="00AE0455">
        <w:rPr>
          <w:sz w:val="24"/>
          <w:szCs w:val="24"/>
        </w:rPr>
        <w:t>202</w:t>
      </w:r>
      <w:r w:rsidR="007B074A">
        <w:rPr>
          <w:sz w:val="24"/>
          <w:szCs w:val="24"/>
        </w:rPr>
        <w:t>0</w:t>
      </w:r>
      <w:r w:rsidR="00B97038">
        <w:rPr>
          <w:sz w:val="24"/>
          <w:szCs w:val="24"/>
        </w:rPr>
        <w:t>/2021</w:t>
      </w:r>
      <w:r w:rsidR="00C6554A" w:rsidRPr="00AE0455">
        <w:rPr>
          <w:sz w:val="24"/>
          <w:szCs w:val="24"/>
          <w:lang w:bidi="fr-FR"/>
        </w:rPr>
        <w:br w:type="page"/>
      </w:r>
    </w:p>
    <w:p w14:paraId="569264AD" w14:textId="1CEB5773" w:rsidR="009E1821" w:rsidRPr="007115E7" w:rsidRDefault="0038100A" w:rsidP="000B486D">
      <w:pPr>
        <w:pStyle w:val="Titre1"/>
        <w:rPr>
          <w:sz w:val="28"/>
          <w:szCs w:val="20"/>
        </w:rPr>
      </w:pPr>
      <w:r>
        <w:rPr>
          <w:sz w:val="28"/>
          <w:szCs w:val="20"/>
        </w:rPr>
        <w:lastRenderedPageBreak/>
        <w:t>Introduction</w:t>
      </w:r>
    </w:p>
    <w:p w14:paraId="7148B29C" w14:textId="3E15423A" w:rsidR="008121A9" w:rsidRPr="00DC040D" w:rsidRDefault="008121A9" w:rsidP="0059695B">
      <w:pPr>
        <w:pStyle w:val="Paragraphedeliste"/>
        <w:ind w:left="360"/>
        <w:jc w:val="both"/>
        <w:rPr>
          <w:sz w:val="24"/>
          <w:szCs w:val="24"/>
        </w:rPr>
      </w:pPr>
    </w:p>
    <w:p w14:paraId="099F2B20" w14:textId="555D12FF" w:rsidR="008121A9" w:rsidRPr="00DC040D" w:rsidRDefault="00C8775C" w:rsidP="00F135B0">
      <w:pPr>
        <w:pStyle w:val="Paragraphedeliste"/>
        <w:numPr>
          <w:ilvl w:val="1"/>
          <w:numId w:val="3"/>
        </w:numPr>
        <w:jc w:val="both"/>
        <w:rPr>
          <w:sz w:val="24"/>
          <w:szCs w:val="24"/>
        </w:rPr>
      </w:pPr>
      <w:r w:rsidRPr="00DC040D">
        <w:rPr>
          <w:sz w:val="24"/>
          <w:szCs w:val="24"/>
        </w:rPr>
        <w:t xml:space="preserve">Exploitation des ressources naturelles </w:t>
      </w:r>
      <w:r w:rsidR="00BC7C27" w:rsidRPr="00DC040D">
        <w:rPr>
          <w:sz w:val="24"/>
          <w:szCs w:val="24"/>
        </w:rPr>
        <w:t>…………………………………………</w:t>
      </w:r>
      <w:r w:rsidR="001E06FF" w:rsidRPr="00DC040D">
        <w:rPr>
          <w:sz w:val="24"/>
          <w:szCs w:val="24"/>
        </w:rPr>
        <w:t>…</w:t>
      </w:r>
      <w:r w:rsidR="00F07E23" w:rsidRPr="00DC040D">
        <w:rPr>
          <w:sz w:val="24"/>
          <w:szCs w:val="24"/>
        </w:rPr>
        <w:t>…</w:t>
      </w:r>
      <w:r w:rsidR="00446EAC" w:rsidRPr="00DC040D">
        <w:rPr>
          <w:sz w:val="24"/>
          <w:szCs w:val="24"/>
        </w:rPr>
        <w:t>.</w:t>
      </w:r>
      <w:r w:rsidR="005A53F0" w:rsidRPr="00DC040D">
        <w:rPr>
          <w:sz w:val="24"/>
          <w:szCs w:val="24"/>
        </w:rPr>
        <w:t xml:space="preserve"> </w:t>
      </w:r>
      <w:r w:rsidR="00BC7C27" w:rsidRPr="00DC040D">
        <w:rPr>
          <w:sz w:val="24"/>
          <w:szCs w:val="24"/>
        </w:rPr>
        <w:t>2</w:t>
      </w:r>
    </w:p>
    <w:p w14:paraId="5D9EDC4D" w14:textId="7DE0E7BA" w:rsidR="007C55A3" w:rsidRPr="00DC040D" w:rsidRDefault="004A77DA" w:rsidP="00F135B0">
      <w:pPr>
        <w:pStyle w:val="Paragraphedeliste"/>
        <w:numPr>
          <w:ilvl w:val="1"/>
          <w:numId w:val="3"/>
        </w:numPr>
        <w:jc w:val="both"/>
        <w:rPr>
          <w:sz w:val="24"/>
          <w:szCs w:val="24"/>
        </w:rPr>
      </w:pPr>
      <w:r w:rsidRPr="00DC040D">
        <w:rPr>
          <w:sz w:val="24"/>
          <w:szCs w:val="24"/>
        </w:rPr>
        <w:t>L’énergie fossile</w:t>
      </w:r>
      <w:r w:rsidR="00446EAC" w:rsidRPr="00DC040D">
        <w:rPr>
          <w:sz w:val="24"/>
          <w:szCs w:val="24"/>
        </w:rPr>
        <w:t xml:space="preserve"> </w:t>
      </w:r>
      <w:r w:rsidR="00BC7C27" w:rsidRPr="00DC040D">
        <w:rPr>
          <w:sz w:val="24"/>
          <w:szCs w:val="24"/>
        </w:rPr>
        <w:t>………………………………………………………………………</w:t>
      </w:r>
      <w:r w:rsidR="001E06FF" w:rsidRPr="00DC040D">
        <w:rPr>
          <w:sz w:val="24"/>
          <w:szCs w:val="24"/>
        </w:rPr>
        <w:t>……</w:t>
      </w:r>
      <w:r w:rsidR="00B42DB0" w:rsidRPr="00DC040D">
        <w:rPr>
          <w:sz w:val="24"/>
          <w:szCs w:val="24"/>
        </w:rPr>
        <w:t>…</w:t>
      </w:r>
      <w:r w:rsidR="00337DC8" w:rsidRPr="00DC040D">
        <w:rPr>
          <w:sz w:val="24"/>
          <w:szCs w:val="24"/>
        </w:rPr>
        <w:t>…</w:t>
      </w:r>
      <w:r w:rsidR="00446EAC" w:rsidRPr="00DC040D">
        <w:rPr>
          <w:sz w:val="24"/>
          <w:szCs w:val="24"/>
        </w:rPr>
        <w:t>.</w:t>
      </w:r>
      <w:r w:rsidR="00B42DB0" w:rsidRPr="00DC040D">
        <w:rPr>
          <w:sz w:val="24"/>
          <w:szCs w:val="24"/>
        </w:rPr>
        <w:t xml:space="preserve"> </w:t>
      </w:r>
      <w:r w:rsidR="00BC7C27" w:rsidRPr="00DC040D">
        <w:rPr>
          <w:sz w:val="24"/>
          <w:szCs w:val="24"/>
        </w:rPr>
        <w:t>3</w:t>
      </w:r>
    </w:p>
    <w:p w14:paraId="79B609CE" w14:textId="720CB56B" w:rsidR="009954E8" w:rsidRPr="00DC040D" w:rsidRDefault="009954E8" w:rsidP="00F135B0">
      <w:pPr>
        <w:pStyle w:val="Paragraphedeliste"/>
        <w:numPr>
          <w:ilvl w:val="1"/>
          <w:numId w:val="3"/>
        </w:numPr>
        <w:jc w:val="both"/>
        <w:rPr>
          <w:sz w:val="24"/>
          <w:szCs w:val="24"/>
        </w:rPr>
      </w:pPr>
      <w:bookmarkStart w:id="0" w:name="_Hlk75342193"/>
      <w:r w:rsidRPr="00DC040D">
        <w:rPr>
          <w:sz w:val="24"/>
          <w:szCs w:val="24"/>
        </w:rPr>
        <w:t>L’énergie renouvelable</w:t>
      </w:r>
      <w:r w:rsidR="001E06FF" w:rsidRPr="00DC040D">
        <w:rPr>
          <w:sz w:val="24"/>
          <w:szCs w:val="24"/>
        </w:rPr>
        <w:t xml:space="preserve"> …………………………………………………………………</w:t>
      </w:r>
      <w:r w:rsidR="00B42DB0" w:rsidRPr="00DC040D">
        <w:rPr>
          <w:sz w:val="24"/>
          <w:szCs w:val="24"/>
        </w:rPr>
        <w:t>…</w:t>
      </w:r>
      <w:r w:rsidR="00337DC8" w:rsidRPr="00DC040D">
        <w:rPr>
          <w:sz w:val="24"/>
          <w:szCs w:val="24"/>
        </w:rPr>
        <w:t>...</w:t>
      </w:r>
      <w:r w:rsidR="00F07E23" w:rsidRPr="00DC040D">
        <w:rPr>
          <w:sz w:val="24"/>
          <w:szCs w:val="24"/>
        </w:rPr>
        <w:t>.</w:t>
      </w:r>
      <w:r w:rsidR="00B42DB0" w:rsidRPr="00DC040D">
        <w:rPr>
          <w:sz w:val="24"/>
          <w:szCs w:val="24"/>
        </w:rPr>
        <w:t xml:space="preserve"> </w:t>
      </w:r>
      <w:r w:rsidR="001E06FF" w:rsidRPr="00DC040D">
        <w:rPr>
          <w:sz w:val="24"/>
          <w:szCs w:val="24"/>
        </w:rPr>
        <w:t>3</w:t>
      </w:r>
    </w:p>
    <w:p w14:paraId="70BA0EDE" w14:textId="4750FE08" w:rsidR="008E5BB4" w:rsidRPr="000D0AC1" w:rsidRDefault="009954E8" w:rsidP="00F135B0">
      <w:pPr>
        <w:pStyle w:val="Paragraphedeliste"/>
        <w:numPr>
          <w:ilvl w:val="1"/>
          <w:numId w:val="3"/>
        </w:numPr>
        <w:jc w:val="both"/>
        <w:rPr>
          <w:sz w:val="24"/>
          <w:szCs w:val="24"/>
        </w:rPr>
      </w:pPr>
      <w:r w:rsidRPr="00DC040D">
        <w:rPr>
          <w:sz w:val="24"/>
          <w:szCs w:val="24"/>
        </w:rPr>
        <w:t xml:space="preserve">La transition énergétique </w:t>
      </w:r>
      <w:r w:rsidR="001E06FF" w:rsidRPr="00DC040D">
        <w:rPr>
          <w:sz w:val="24"/>
          <w:szCs w:val="24"/>
        </w:rPr>
        <w:t>……………………………………………………………</w:t>
      </w:r>
      <w:r w:rsidR="001C77AF" w:rsidRPr="00DC040D">
        <w:rPr>
          <w:sz w:val="24"/>
          <w:szCs w:val="24"/>
        </w:rPr>
        <w:t>…</w:t>
      </w:r>
      <w:r w:rsidR="00BD6BF6" w:rsidRPr="00DC040D">
        <w:rPr>
          <w:sz w:val="24"/>
          <w:szCs w:val="24"/>
        </w:rPr>
        <w:t>….</w:t>
      </w:r>
      <w:r w:rsidR="00F07E23" w:rsidRPr="00DC040D">
        <w:rPr>
          <w:sz w:val="24"/>
          <w:szCs w:val="24"/>
        </w:rPr>
        <w:t>.</w:t>
      </w:r>
      <w:r w:rsidR="001C77AF" w:rsidRPr="00DC040D">
        <w:rPr>
          <w:sz w:val="24"/>
          <w:szCs w:val="24"/>
        </w:rPr>
        <w:t xml:space="preserve"> </w:t>
      </w:r>
      <w:r w:rsidR="0046630D">
        <w:rPr>
          <w:sz w:val="24"/>
          <w:szCs w:val="24"/>
        </w:rPr>
        <w:t>4</w:t>
      </w:r>
    </w:p>
    <w:p w14:paraId="2E9B1AAF" w14:textId="0EA4C6D0" w:rsidR="00D66DBE" w:rsidRPr="007115E7" w:rsidRDefault="007F4048" w:rsidP="00115685">
      <w:pPr>
        <w:pStyle w:val="Titre1"/>
        <w:rPr>
          <w:sz w:val="28"/>
          <w:szCs w:val="20"/>
        </w:rPr>
      </w:pPr>
      <w:bookmarkStart w:id="1" w:name="_Hlk80215438"/>
      <w:bookmarkEnd w:id="0"/>
      <w:r w:rsidRPr="007115E7">
        <w:rPr>
          <w:sz w:val="28"/>
          <w:szCs w:val="20"/>
        </w:rPr>
        <w:t xml:space="preserve">Cahier des charges </w:t>
      </w:r>
    </w:p>
    <w:bookmarkEnd w:id="1"/>
    <w:p w14:paraId="26862BB2" w14:textId="77777777" w:rsidR="00D66DBE" w:rsidRPr="00902750" w:rsidRDefault="00D66DBE" w:rsidP="00F135B0">
      <w:pPr>
        <w:pStyle w:val="Paragraphedeliste"/>
        <w:numPr>
          <w:ilvl w:val="0"/>
          <w:numId w:val="3"/>
        </w:numPr>
        <w:rPr>
          <w:vanish/>
        </w:rPr>
      </w:pPr>
    </w:p>
    <w:p w14:paraId="6EDB998D" w14:textId="33CC5AC7" w:rsidR="00D66DBE" w:rsidRPr="00803BB9" w:rsidRDefault="00B11589" w:rsidP="00F135B0">
      <w:pPr>
        <w:pStyle w:val="Paragraphedeliste"/>
        <w:numPr>
          <w:ilvl w:val="1"/>
          <w:numId w:val="3"/>
        </w:numPr>
        <w:rPr>
          <w:sz w:val="24"/>
          <w:szCs w:val="24"/>
        </w:rPr>
      </w:pPr>
      <w:r w:rsidRPr="00803BB9">
        <w:rPr>
          <w:sz w:val="24"/>
          <w:szCs w:val="24"/>
        </w:rPr>
        <w:t xml:space="preserve">Contexte </w:t>
      </w:r>
      <w:r w:rsidR="001C77AF" w:rsidRPr="00803BB9">
        <w:rPr>
          <w:sz w:val="24"/>
          <w:szCs w:val="24"/>
        </w:rPr>
        <w:t>………………………………………………………………………………………….. 4</w:t>
      </w:r>
    </w:p>
    <w:p w14:paraId="7FAE2D1A" w14:textId="364F73A8" w:rsidR="00B11589" w:rsidRPr="00803BB9" w:rsidRDefault="00BA39BC" w:rsidP="00F135B0">
      <w:pPr>
        <w:pStyle w:val="Paragraphedeliste"/>
        <w:numPr>
          <w:ilvl w:val="1"/>
          <w:numId w:val="3"/>
        </w:numPr>
        <w:rPr>
          <w:sz w:val="24"/>
          <w:szCs w:val="24"/>
        </w:rPr>
      </w:pPr>
      <w:r w:rsidRPr="00803BB9">
        <w:rPr>
          <w:sz w:val="24"/>
          <w:szCs w:val="24"/>
        </w:rPr>
        <w:t>L’o</w:t>
      </w:r>
      <w:r w:rsidR="00B11589" w:rsidRPr="00803BB9">
        <w:rPr>
          <w:sz w:val="24"/>
          <w:szCs w:val="24"/>
        </w:rPr>
        <w:t>bjectif</w:t>
      </w:r>
      <w:r w:rsidR="001C77AF" w:rsidRPr="00803BB9">
        <w:rPr>
          <w:sz w:val="24"/>
          <w:szCs w:val="24"/>
        </w:rPr>
        <w:t xml:space="preserve"> ………………………………………………………………………………………….. 4</w:t>
      </w:r>
    </w:p>
    <w:p w14:paraId="6E5F577B" w14:textId="6F3071F0" w:rsidR="00B11589" w:rsidRPr="00803BB9" w:rsidRDefault="00473D56" w:rsidP="00F135B0">
      <w:pPr>
        <w:pStyle w:val="Paragraphedeliste"/>
        <w:numPr>
          <w:ilvl w:val="1"/>
          <w:numId w:val="3"/>
        </w:numPr>
        <w:rPr>
          <w:sz w:val="24"/>
          <w:szCs w:val="24"/>
        </w:rPr>
      </w:pPr>
      <w:r w:rsidRPr="00803BB9">
        <w:rPr>
          <w:sz w:val="24"/>
          <w:szCs w:val="24"/>
        </w:rPr>
        <w:t xml:space="preserve">Contraintes </w:t>
      </w:r>
      <w:r w:rsidR="001C77AF" w:rsidRPr="00803BB9">
        <w:rPr>
          <w:sz w:val="24"/>
          <w:szCs w:val="24"/>
        </w:rPr>
        <w:t>………………………………………………………………………………………</w:t>
      </w:r>
      <w:r w:rsidR="00BD6BF6" w:rsidRPr="00803BB9">
        <w:rPr>
          <w:sz w:val="24"/>
          <w:szCs w:val="24"/>
        </w:rPr>
        <w:t>. 4</w:t>
      </w:r>
    </w:p>
    <w:p w14:paraId="67D2D2EA" w14:textId="23F3D868" w:rsidR="00DE676A" w:rsidRPr="005566E3" w:rsidRDefault="005566E3" w:rsidP="00F135B0">
      <w:pPr>
        <w:pStyle w:val="Paragraphedeliste"/>
        <w:numPr>
          <w:ilvl w:val="1"/>
          <w:numId w:val="3"/>
        </w:numPr>
        <w:rPr>
          <w:sz w:val="24"/>
          <w:szCs w:val="24"/>
        </w:rPr>
      </w:pPr>
      <w:bookmarkStart w:id="2" w:name="_Hlk75343805"/>
      <w:r w:rsidRPr="005566E3">
        <w:rPr>
          <w:sz w:val="24"/>
          <w:szCs w:val="24"/>
        </w:rPr>
        <w:t xml:space="preserve">Tâches des techniques </w:t>
      </w:r>
      <w:r w:rsidR="00BB5145">
        <w:rPr>
          <w:sz w:val="24"/>
          <w:szCs w:val="24"/>
        </w:rPr>
        <w:t>……</w:t>
      </w:r>
      <w:r w:rsidR="00BD6BF6" w:rsidRPr="005566E3">
        <w:rPr>
          <w:sz w:val="24"/>
          <w:szCs w:val="24"/>
        </w:rPr>
        <w:t>………………………………………………………………… 5</w:t>
      </w:r>
    </w:p>
    <w:p w14:paraId="15869414" w14:textId="799A0A90" w:rsidR="00E3384A" w:rsidRPr="00E97EBF" w:rsidRDefault="00BB5145" w:rsidP="00F135B0">
      <w:pPr>
        <w:pStyle w:val="Paragraphedeliste"/>
        <w:numPr>
          <w:ilvl w:val="1"/>
          <w:numId w:val="3"/>
        </w:numPr>
        <w:rPr>
          <w:sz w:val="24"/>
          <w:szCs w:val="24"/>
        </w:rPr>
      </w:pPr>
      <w:r w:rsidRPr="00BB5145">
        <w:rPr>
          <w:sz w:val="24"/>
          <w:szCs w:val="24"/>
        </w:rPr>
        <w:t>Langage et outils utilisés</w:t>
      </w:r>
      <w:r w:rsidR="00E97EBF">
        <w:rPr>
          <w:sz w:val="24"/>
          <w:szCs w:val="24"/>
        </w:rPr>
        <w:t xml:space="preserve"> </w:t>
      </w:r>
      <w:r w:rsidR="0074288C" w:rsidRPr="00BB5145">
        <w:rPr>
          <w:sz w:val="24"/>
          <w:szCs w:val="24"/>
        </w:rPr>
        <w:t>………………………………………………………………….. 6</w:t>
      </w:r>
    </w:p>
    <w:p w14:paraId="0F7D03C0" w14:textId="3111CFD2" w:rsidR="00E97EBF" w:rsidRDefault="00E97EBF" w:rsidP="00A86C30">
      <w:pPr>
        <w:pStyle w:val="Titre1"/>
        <w:rPr>
          <w:sz w:val="28"/>
          <w:szCs w:val="20"/>
        </w:rPr>
      </w:pPr>
      <w:bookmarkStart w:id="3" w:name="_Hlk80227564"/>
      <w:bookmarkEnd w:id="2"/>
      <w:r w:rsidRPr="00E97EBF">
        <w:rPr>
          <w:sz w:val="28"/>
          <w:szCs w:val="20"/>
        </w:rPr>
        <w:t>Architecture en général</w:t>
      </w:r>
      <w:r w:rsidR="00584278">
        <w:rPr>
          <w:sz w:val="28"/>
          <w:szCs w:val="20"/>
        </w:rPr>
        <w:t xml:space="preserve"> </w:t>
      </w:r>
      <w:r w:rsidR="00584278" w:rsidRPr="006D4792">
        <w:rPr>
          <w:color w:val="auto"/>
          <w:sz w:val="24"/>
          <w:szCs w:val="18"/>
        </w:rPr>
        <w:t>……………………</w:t>
      </w:r>
      <w:r w:rsidR="006D4792">
        <w:rPr>
          <w:color w:val="auto"/>
          <w:sz w:val="24"/>
          <w:szCs w:val="18"/>
        </w:rPr>
        <w:t>……..</w:t>
      </w:r>
      <w:r w:rsidR="00584278" w:rsidRPr="006D4792">
        <w:rPr>
          <w:color w:val="auto"/>
          <w:sz w:val="24"/>
          <w:szCs w:val="18"/>
        </w:rPr>
        <w:t>…………………. 6</w:t>
      </w:r>
    </w:p>
    <w:p w14:paraId="64F48E70" w14:textId="43AE443F" w:rsidR="00A86C30" w:rsidRPr="007115E7" w:rsidRDefault="00B31194" w:rsidP="00A86C30">
      <w:pPr>
        <w:pStyle w:val="Titre1"/>
        <w:rPr>
          <w:sz w:val="28"/>
          <w:szCs w:val="20"/>
        </w:rPr>
      </w:pPr>
      <w:r w:rsidRPr="007115E7">
        <w:rPr>
          <w:sz w:val="28"/>
          <w:szCs w:val="20"/>
        </w:rPr>
        <w:t xml:space="preserve">Les </w:t>
      </w:r>
      <w:bookmarkStart w:id="4" w:name="_Hlk81184344"/>
      <w:r w:rsidRPr="007115E7">
        <w:rPr>
          <w:sz w:val="28"/>
          <w:szCs w:val="20"/>
        </w:rPr>
        <w:t xml:space="preserve">différentes </w:t>
      </w:r>
      <w:r w:rsidR="009E3846" w:rsidRPr="007115E7">
        <w:rPr>
          <w:sz w:val="28"/>
          <w:szCs w:val="20"/>
        </w:rPr>
        <w:t xml:space="preserve">étapes de </w:t>
      </w:r>
      <w:r w:rsidR="00F8607A" w:rsidRPr="007115E7">
        <w:rPr>
          <w:sz w:val="28"/>
          <w:szCs w:val="20"/>
        </w:rPr>
        <w:t>la préparation de</w:t>
      </w:r>
      <w:r w:rsidR="009404EE" w:rsidRPr="007115E7">
        <w:rPr>
          <w:sz w:val="28"/>
          <w:szCs w:val="20"/>
        </w:rPr>
        <w:t xml:space="preserve"> la </w:t>
      </w:r>
      <w:r w:rsidR="00842AC1" w:rsidRPr="007115E7">
        <w:rPr>
          <w:sz w:val="28"/>
          <w:szCs w:val="20"/>
        </w:rPr>
        <w:t xml:space="preserve">donnée </w:t>
      </w:r>
      <w:r w:rsidR="00F8607A" w:rsidRPr="007115E7">
        <w:rPr>
          <w:sz w:val="28"/>
          <w:szCs w:val="20"/>
        </w:rPr>
        <w:t xml:space="preserve"> </w:t>
      </w:r>
      <w:r w:rsidR="000A31F5" w:rsidRPr="007115E7">
        <w:rPr>
          <w:sz w:val="28"/>
          <w:szCs w:val="20"/>
        </w:rPr>
        <w:t xml:space="preserve"> </w:t>
      </w:r>
      <w:bookmarkEnd w:id="4"/>
    </w:p>
    <w:bookmarkEnd w:id="3"/>
    <w:p w14:paraId="2C47C9C9" w14:textId="77777777" w:rsidR="003D0215" w:rsidRPr="003D0215" w:rsidRDefault="003D0215" w:rsidP="00F135B0">
      <w:pPr>
        <w:pStyle w:val="Paragraphedeliste"/>
        <w:numPr>
          <w:ilvl w:val="0"/>
          <w:numId w:val="5"/>
        </w:numPr>
        <w:rPr>
          <w:vanish/>
        </w:rPr>
      </w:pPr>
    </w:p>
    <w:p w14:paraId="114281CD" w14:textId="77777777" w:rsidR="003D0215" w:rsidRPr="003D0215" w:rsidRDefault="003D0215" w:rsidP="00F135B0">
      <w:pPr>
        <w:pStyle w:val="Paragraphedeliste"/>
        <w:numPr>
          <w:ilvl w:val="0"/>
          <w:numId w:val="5"/>
        </w:numPr>
        <w:rPr>
          <w:vanish/>
        </w:rPr>
      </w:pPr>
    </w:p>
    <w:p w14:paraId="526FB6E3" w14:textId="77777777" w:rsidR="003D0215" w:rsidRPr="003D0215" w:rsidRDefault="003D0215" w:rsidP="00F135B0">
      <w:pPr>
        <w:pStyle w:val="Paragraphedeliste"/>
        <w:numPr>
          <w:ilvl w:val="0"/>
          <w:numId w:val="5"/>
        </w:numPr>
        <w:rPr>
          <w:vanish/>
        </w:rPr>
      </w:pPr>
    </w:p>
    <w:p w14:paraId="5FBFE1A3" w14:textId="388A0654" w:rsidR="003D0215" w:rsidRPr="00243154" w:rsidRDefault="002432CB" w:rsidP="00F135B0">
      <w:pPr>
        <w:pStyle w:val="Paragraphedeliste"/>
        <w:numPr>
          <w:ilvl w:val="1"/>
          <w:numId w:val="27"/>
        </w:numPr>
        <w:rPr>
          <w:sz w:val="24"/>
          <w:szCs w:val="24"/>
        </w:rPr>
      </w:pPr>
      <w:r w:rsidRPr="00243154">
        <w:rPr>
          <w:sz w:val="24"/>
          <w:szCs w:val="24"/>
        </w:rPr>
        <w:t>Collecte</w:t>
      </w:r>
      <w:r w:rsidR="005E036D" w:rsidRPr="00243154">
        <w:rPr>
          <w:sz w:val="24"/>
          <w:szCs w:val="24"/>
        </w:rPr>
        <w:t xml:space="preserve"> de Données </w:t>
      </w:r>
      <w:r w:rsidR="009963D6" w:rsidRPr="00243154">
        <w:rPr>
          <w:sz w:val="24"/>
          <w:szCs w:val="24"/>
        </w:rPr>
        <w:t>…………………………………………………………………………</w:t>
      </w:r>
      <w:r w:rsidR="00C252F9" w:rsidRPr="00243154">
        <w:rPr>
          <w:sz w:val="24"/>
          <w:szCs w:val="24"/>
        </w:rPr>
        <w:t xml:space="preserve"> </w:t>
      </w:r>
      <w:r w:rsidR="00DC68F0">
        <w:rPr>
          <w:sz w:val="24"/>
          <w:szCs w:val="24"/>
        </w:rPr>
        <w:t>7</w:t>
      </w:r>
    </w:p>
    <w:p w14:paraId="58A89786" w14:textId="50A47B31" w:rsidR="005E036D" w:rsidRPr="00803BB9" w:rsidRDefault="005E036D" w:rsidP="00F135B0">
      <w:pPr>
        <w:pStyle w:val="Paragraphedeliste"/>
        <w:numPr>
          <w:ilvl w:val="1"/>
          <w:numId w:val="27"/>
        </w:numPr>
        <w:rPr>
          <w:sz w:val="24"/>
          <w:szCs w:val="24"/>
        </w:rPr>
      </w:pPr>
      <w:r w:rsidRPr="00803BB9">
        <w:rPr>
          <w:sz w:val="24"/>
          <w:szCs w:val="24"/>
        </w:rPr>
        <w:t xml:space="preserve">Description des données </w:t>
      </w:r>
      <w:r w:rsidR="00571207">
        <w:rPr>
          <w:sz w:val="24"/>
          <w:szCs w:val="24"/>
        </w:rPr>
        <w:t xml:space="preserve">………………………………………………………………….. </w:t>
      </w:r>
      <w:r w:rsidR="0099624F">
        <w:rPr>
          <w:sz w:val="24"/>
          <w:szCs w:val="24"/>
        </w:rPr>
        <w:t>7</w:t>
      </w:r>
    </w:p>
    <w:p w14:paraId="6DF324D3" w14:textId="1FFCB1F6" w:rsidR="003D0215" w:rsidRPr="00803BB9" w:rsidRDefault="005D7EB9" w:rsidP="00F135B0">
      <w:pPr>
        <w:pStyle w:val="Paragraphedeliste"/>
        <w:numPr>
          <w:ilvl w:val="1"/>
          <w:numId w:val="27"/>
        </w:numPr>
        <w:rPr>
          <w:sz w:val="24"/>
          <w:szCs w:val="24"/>
        </w:rPr>
      </w:pPr>
      <w:r w:rsidRPr="00803BB9">
        <w:rPr>
          <w:sz w:val="24"/>
          <w:szCs w:val="24"/>
        </w:rPr>
        <w:t>Nettoy</w:t>
      </w:r>
      <w:r w:rsidR="0060440B" w:rsidRPr="00803BB9">
        <w:rPr>
          <w:sz w:val="24"/>
          <w:szCs w:val="24"/>
        </w:rPr>
        <w:t>er et valid</w:t>
      </w:r>
      <w:r w:rsidR="00354A5E" w:rsidRPr="00803BB9">
        <w:rPr>
          <w:sz w:val="24"/>
          <w:szCs w:val="24"/>
        </w:rPr>
        <w:t xml:space="preserve">er </w:t>
      </w:r>
      <w:r w:rsidR="002B7366" w:rsidRPr="00803BB9">
        <w:rPr>
          <w:sz w:val="24"/>
          <w:szCs w:val="24"/>
        </w:rPr>
        <w:t xml:space="preserve">les données </w:t>
      </w:r>
      <w:r w:rsidR="00571207">
        <w:rPr>
          <w:sz w:val="24"/>
          <w:szCs w:val="24"/>
        </w:rPr>
        <w:t>…………………………………………………………</w:t>
      </w:r>
      <w:r w:rsidR="00E10AD7">
        <w:rPr>
          <w:sz w:val="24"/>
          <w:szCs w:val="24"/>
        </w:rPr>
        <w:t xml:space="preserve"> 7</w:t>
      </w:r>
    </w:p>
    <w:p w14:paraId="2F1032F2" w14:textId="3FF52683" w:rsidR="00561A5C" w:rsidRPr="00950ADC" w:rsidRDefault="00ED6C90" w:rsidP="00400D82">
      <w:pPr>
        <w:pStyle w:val="Titre1"/>
        <w:spacing w:line="360" w:lineRule="auto"/>
        <w:rPr>
          <w:sz w:val="28"/>
          <w:szCs w:val="20"/>
        </w:rPr>
      </w:pPr>
      <w:bookmarkStart w:id="5" w:name="_Hlk80318353"/>
      <w:r>
        <w:rPr>
          <w:sz w:val="28"/>
          <w:szCs w:val="20"/>
        </w:rPr>
        <w:t xml:space="preserve"> </w:t>
      </w:r>
      <w:r w:rsidRPr="00ED6C90">
        <w:rPr>
          <w:sz w:val="28"/>
          <w:szCs w:val="20"/>
        </w:rPr>
        <w:t xml:space="preserve">Modèle physique de données (MCD) </w:t>
      </w:r>
      <w:r>
        <w:rPr>
          <w:sz w:val="28"/>
          <w:szCs w:val="20"/>
        </w:rPr>
        <w:t>…..</w:t>
      </w:r>
      <w:r w:rsidR="00E10AD7" w:rsidRPr="00E46C78">
        <w:rPr>
          <w:color w:val="auto"/>
          <w:sz w:val="24"/>
          <w:szCs w:val="18"/>
        </w:rPr>
        <w:t>……………</w:t>
      </w:r>
      <w:r w:rsidR="00902560" w:rsidRPr="00E46C78">
        <w:rPr>
          <w:color w:val="auto"/>
          <w:sz w:val="24"/>
          <w:szCs w:val="18"/>
        </w:rPr>
        <w:t>...</w:t>
      </w:r>
      <w:r w:rsidR="00E10AD7" w:rsidRPr="00E46C78">
        <w:rPr>
          <w:color w:val="auto"/>
          <w:sz w:val="24"/>
          <w:szCs w:val="18"/>
        </w:rPr>
        <w:t>.</w:t>
      </w:r>
      <w:r w:rsidR="00AE60F7">
        <w:rPr>
          <w:color w:val="auto"/>
          <w:sz w:val="24"/>
          <w:szCs w:val="18"/>
        </w:rPr>
        <w:t>.</w:t>
      </w:r>
      <w:r w:rsidR="00902560" w:rsidRPr="00E46C78">
        <w:rPr>
          <w:color w:val="auto"/>
          <w:sz w:val="24"/>
          <w:szCs w:val="18"/>
        </w:rPr>
        <w:t xml:space="preserve"> </w:t>
      </w:r>
      <w:r w:rsidR="0099624F">
        <w:rPr>
          <w:color w:val="auto"/>
          <w:sz w:val="24"/>
          <w:szCs w:val="18"/>
        </w:rPr>
        <w:t>10</w:t>
      </w:r>
    </w:p>
    <w:bookmarkEnd w:id="5"/>
    <w:p w14:paraId="38E8D719" w14:textId="57F9BB05" w:rsidR="00D710F3" w:rsidRPr="007115E7" w:rsidRDefault="00300262" w:rsidP="00400D82">
      <w:pPr>
        <w:pStyle w:val="Titre1"/>
        <w:spacing w:line="360" w:lineRule="auto"/>
        <w:rPr>
          <w:sz w:val="28"/>
          <w:szCs w:val="20"/>
        </w:rPr>
      </w:pPr>
      <w:r w:rsidRPr="007115E7">
        <w:rPr>
          <w:sz w:val="28"/>
          <w:szCs w:val="20"/>
        </w:rPr>
        <w:t>Modèle organisation</w:t>
      </w:r>
      <w:r w:rsidR="00D710F3" w:rsidRPr="007115E7">
        <w:rPr>
          <w:sz w:val="28"/>
          <w:szCs w:val="20"/>
        </w:rPr>
        <w:t xml:space="preserve">nel des données </w:t>
      </w:r>
      <w:r w:rsidR="003E5359" w:rsidRPr="00A23BAF">
        <w:rPr>
          <w:color w:val="auto"/>
          <w:sz w:val="24"/>
          <w:szCs w:val="18"/>
        </w:rPr>
        <w:t>……………………</w:t>
      </w:r>
      <w:r w:rsidR="00A23BAF">
        <w:rPr>
          <w:color w:val="auto"/>
          <w:sz w:val="24"/>
          <w:szCs w:val="18"/>
        </w:rPr>
        <w:t>…</w:t>
      </w:r>
      <w:r w:rsidR="003E5359" w:rsidRPr="00A23BAF">
        <w:rPr>
          <w:color w:val="auto"/>
          <w:sz w:val="24"/>
          <w:szCs w:val="18"/>
        </w:rPr>
        <w:t xml:space="preserve"> 1</w:t>
      </w:r>
      <w:r w:rsidR="00ED6C90">
        <w:rPr>
          <w:color w:val="auto"/>
          <w:sz w:val="24"/>
          <w:szCs w:val="18"/>
        </w:rPr>
        <w:t>2</w:t>
      </w:r>
    </w:p>
    <w:p w14:paraId="38B5B73D" w14:textId="4EF3647B" w:rsidR="00874601" w:rsidRPr="007115E7" w:rsidRDefault="00D710F3" w:rsidP="00400D82">
      <w:pPr>
        <w:pStyle w:val="Titre1"/>
        <w:spacing w:line="360" w:lineRule="auto"/>
        <w:rPr>
          <w:sz w:val="28"/>
          <w:szCs w:val="20"/>
        </w:rPr>
      </w:pPr>
      <w:r w:rsidRPr="007115E7">
        <w:rPr>
          <w:sz w:val="28"/>
          <w:szCs w:val="20"/>
        </w:rPr>
        <w:t>Requête</w:t>
      </w:r>
      <w:r w:rsidR="00874601" w:rsidRPr="007115E7">
        <w:rPr>
          <w:sz w:val="28"/>
          <w:szCs w:val="20"/>
        </w:rPr>
        <w:t>s</w:t>
      </w:r>
      <w:r w:rsidR="0056031F">
        <w:rPr>
          <w:sz w:val="28"/>
          <w:szCs w:val="20"/>
        </w:rPr>
        <w:t xml:space="preserve"> </w:t>
      </w:r>
      <w:r w:rsidR="0056031F" w:rsidRPr="00A23BAF">
        <w:rPr>
          <w:color w:val="auto"/>
          <w:sz w:val="24"/>
          <w:szCs w:val="18"/>
        </w:rPr>
        <w:t>………………………………………………………………</w:t>
      </w:r>
      <w:r w:rsidR="00A23BAF">
        <w:rPr>
          <w:color w:val="auto"/>
          <w:sz w:val="24"/>
          <w:szCs w:val="18"/>
        </w:rPr>
        <w:t>………….</w:t>
      </w:r>
      <w:r w:rsidR="0056031F" w:rsidRPr="00A23BAF">
        <w:rPr>
          <w:color w:val="auto"/>
          <w:sz w:val="24"/>
          <w:szCs w:val="18"/>
        </w:rPr>
        <w:t xml:space="preserve"> 1</w:t>
      </w:r>
      <w:r w:rsidR="00E3703E">
        <w:rPr>
          <w:color w:val="auto"/>
          <w:sz w:val="24"/>
          <w:szCs w:val="18"/>
        </w:rPr>
        <w:t>5</w:t>
      </w:r>
    </w:p>
    <w:p w14:paraId="77882E19" w14:textId="6A1C3C48" w:rsidR="00874601" w:rsidRPr="00950ADC" w:rsidRDefault="00950ADC" w:rsidP="00400D82">
      <w:pPr>
        <w:pStyle w:val="Titre1"/>
        <w:spacing w:line="360" w:lineRule="auto"/>
        <w:rPr>
          <w:sz w:val="28"/>
          <w:szCs w:val="20"/>
        </w:rPr>
      </w:pPr>
      <w:r w:rsidRPr="00950ADC">
        <w:rPr>
          <w:sz w:val="28"/>
          <w:szCs w:val="20"/>
        </w:rPr>
        <w:t xml:space="preserve">Sécurisation des données </w:t>
      </w:r>
      <w:r w:rsidR="00C3099E" w:rsidRPr="00810228">
        <w:rPr>
          <w:color w:val="auto"/>
          <w:sz w:val="24"/>
          <w:szCs w:val="18"/>
        </w:rPr>
        <w:t>………………………………………</w:t>
      </w:r>
      <w:r w:rsidR="00A23BAF">
        <w:rPr>
          <w:color w:val="auto"/>
          <w:sz w:val="24"/>
          <w:szCs w:val="18"/>
        </w:rPr>
        <w:t>…….</w:t>
      </w:r>
      <w:r w:rsidR="00C3099E" w:rsidRPr="00810228">
        <w:rPr>
          <w:color w:val="auto"/>
          <w:sz w:val="24"/>
          <w:szCs w:val="18"/>
        </w:rPr>
        <w:t xml:space="preserve"> 1</w:t>
      </w:r>
      <w:r w:rsidR="00B94FEB">
        <w:rPr>
          <w:color w:val="auto"/>
          <w:sz w:val="24"/>
          <w:szCs w:val="18"/>
        </w:rPr>
        <w:t>6</w:t>
      </w:r>
    </w:p>
    <w:p w14:paraId="57F2C74E" w14:textId="625B30D5" w:rsidR="00501635" w:rsidRPr="007115E7" w:rsidRDefault="00501635" w:rsidP="00400D82">
      <w:pPr>
        <w:pStyle w:val="Titre1"/>
        <w:spacing w:line="360" w:lineRule="auto"/>
        <w:rPr>
          <w:sz w:val="28"/>
          <w:szCs w:val="20"/>
        </w:rPr>
      </w:pPr>
      <w:r w:rsidRPr="007115E7">
        <w:rPr>
          <w:sz w:val="28"/>
          <w:szCs w:val="20"/>
        </w:rPr>
        <w:t>Visualisation</w:t>
      </w:r>
      <w:r w:rsidR="002A6E1C">
        <w:rPr>
          <w:sz w:val="28"/>
          <w:szCs w:val="20"/>
        </w:rPr>
        <w:t xml:space="preserve"> </w:t>
      </w:r>
      <w:r w:rsidR="002A6E1C" w:rsidRPr="005A5548">
        <w:rPr>
          <w:color w:val="auto"/>
          <w:sz w:val="24"/>
          <w:szCs w:val="18"/>
        </w:rPr>
        <w:t>…………………………………………………………</w:t>
      </w:r>
      <w:r w:rsidR="00A23BAF">
        <w:rPr>
          <w:color w:val="auto"/>
          <w:sz w:val="24"/>
          <w:szCs w:val="18"/>
        </w:rPr>
        <w:t>…………</w:t>
      </w:r>
      <w:r w:rsidR="002A6E1C" w:rsidRPr="005A5548">
        <w:rPr>
          <w:color w:val="auto"/>
          <w:sz w:val="24"/>
          <w:szCs w:val="18"/>
        </w:rPr>
        <w:t xml:space="preserve"> 1</w:t>
      </w:r>
      <w:r w:rsidR="00B94FEB">
        <w:rPr>
          <w:color w:val="auto"/>
          <w:sz w:val="24"/>
          <w:szCs w:val="18"/>
        </w:rPr>
        <w:t>7</w:t>
      </w:r>
      <w:r w:rsidRPr="005A5548">
        <w:rPr>
          <w:color w:val="auto"/>
          <w:sz w:val="24"/>
          <w:szCs w:val="18"/>
        </w:rPr>
        <w:t xml:space="preserve"> </w:t>
      </w:r>
      <w:r w:rsidR="00E76723" w:rsidRPr="005A5548">
        <w:rPr>
          <w:color w:val="auto"/>
          <w:sz w:val="24"/>
          <w:szCs w:val="18"/>
        </w:rPr>
        <w:t xml:space="preserve"> </w:t>
      </w:r>
    </w:p>
    <w:p w14:paraId="01743F1D" w14:textId="33C6B1B7" w:rsidR="008A6960" w:rsidRPr="00243154" w:rsidRDefault="001D089A" w:rsidP="00C51459">
      <w:pPr>
        <w:pStyle w:val="Titre1"/>
        <w:numPr>
          <w:ilvl w:val="0"/>
          <w:numId w:val="0"/>
        </w:numPr>
        <w:spacing w:line="360" w:lineRule="auto"/>
        <w:rPr>
          <w:sz w:val="28"/>
          <w:szCs w:val="20"/>
        </w:rPr>
      </w:pPr>
      <w:r w:rsidRPr="007115E7">
        <w:rPr>
          <w:sz w:val="28"/>
          <w:szCs w:val="20"/>
        </w:rPr>
        <w:t>Conclusion</w:t>
      </w:r>
      <w:r w:rsidR="002A6E1C">
        <w:rPr>
          <w:sz w:val="28"/>
          <w:szCs w:val="20"/>
        </w:rPr>
        <w:t xml:space="preserve"> </w:t>
      </w:r>
      <w:r w:rsidR="002A6E1C" w:rsidRPr="005A5548">
        <w:rPr>
          <w:color w:val="auto"/>
          <w:sz w:val="24"/>
          <w:szCs w:val="18"/>
        </w:rPr>
        <w:t>……</w:t>
      </w:r>
      <w:r w:rsidR="00CA39FE">
        <w:rPr>
          <w:color w:val="auto"/>
          <w:sz w:val="24"/>
          <w:szCs w:val="18"/>
        </w:rPr>
        <w:t>…………………..</w:t>
      </w:r>
      <w:r w:rsidR="002A6E1C" w:rsidRPr="005A5548">
        <w:rPr>
          <w:color w:val="auto"/>
          <w:sz w:val="24"/>
          <w:szCs w:val="18"/>
        </w:rPr>
        <w:t>………………………………………………………</w:t>
      </w:r>
      <w:r w:rsidR="00A23BAF">
        <w:rPr>
          <w:color w:val="auto"/>
          <w:sz w:val="24"/>
          <w:szCs w:val="18"/>
        </w:rPr>
        <w:t>………..</w:t>
      </w:r>
      <w:r w:rsidR="002A6E1C" w:rsidRPr="005A5548">
        <w:rPr>
          <w:color w:val="auto"/>
          <w:sz w:val="24"/>
          <w:szCs w:val="18"/>
        </w:rPr>
        <w:t xml:space="preserve">. </w:t>
      </w:r>
      <w:r w:rsidR="00C51459">
        <w:rPr>
          <w:color w:val="auto"/>
          <w:sz w:val="24"/>
          <w:szCs w:val="18"/>
        </w:rPr>
        <w:t>20</w:t>
      </w:r>
    </w:p>
    <w:p w14:paraId="03740695" w14:textId="66095B54" w:rsidR="00807884" w:rsidRPr="008A6960" w:rsidRDefault="008A6960" w:rsidP="00243154">
      <w:pPr>
        <w:pStyle w:val="Titre1"/>
        <w:numPr>
          <w:ilvl w:val="0"/>
          <w:numId w:val="0"/>
        </w:numPr>
        <w:spacing w:before="0" w:after="0" w:line="360" w:lineRule="auto"/>
        <w:rPr>
          <w:sz w:val="28"/>
          <w:szCs w:val="20"/>
        </w:rPr>
      </w:pPr>
      <w:r w:rsidRPr="008A6960">
        <w:rPr>
          <w:sz w:val="28"/>
          <w:szCs w:val="20"/>
        </w:rPr>
        <w:t>Gestion du projet</w:t>
      </w:r>
      <w:r w:rsidR="00501635" w:rsidRPr="008A6960">
        <w:rPr>
          <w:color w:val="auto"/>
          <w:sz w:val="24"/>
          <w:szCs w:val="18"/>
        </w:rPr>
        <w:t xml:space="preserve"> </w:t>
      </w:r>
      <w:r w:rsidR="00CA39FE">
        <w:rPr>
          <w:color w:val="auto"/>
          <w:sz w:val="24"/>
          <w:szCs w:val="18"/>
        </w:rPr>
        <w:t>…………………………………………</w:t>
      </w:r>
      <w:r w:rsidR="00BE28DA">
        <w:rPr>
          <w:color w:val="auto"/>
          <w:sz w:val="24"/>
          <w:szCs w:val="18"/>
        </w:rPr>
        <w:t>.</w:t>
      </w:r>
      <w:r w:rsidR="00CA39FE">
        <w:rPr>
          <w:color w:val="auto"/>
          <w:sz w:val="24"/>
          <w:szCs w:val="18"/>
        </w:rPr>
        <w:t>…………………………………….20</w:t>
      </w:r>
      <w:r w:rsidR="00807884" w:rsidRPr="008A6960">
        <w:rPr>
          <w:color w:val="auto"/>
          <w:sz w:val="24"/>
          <w:szCs w:val="18"/>
        </w:rPr>
        <w:t xml:space="preserve">   </w:t>
      </w:r>
    </w:p>
    <w:p w14:paraId="44E44843" w14:textId="72F1C3B4" w:rsidR="003B50D8" w:rsidRDefault="003B50D8" w:rsidP="00400D82">
      <w:pPr>
        <w:pStyle w:val="Titre2"/>
        <w:spacing w:line="360" w:lineRule="auto"/>
      </w:pPr>
      <w:r>
        <w:t>Remerciement</w:t>
      </w:r>
      <w:r w:rsidR="00171991">
        <w:t xml:space="preserve"> </w:t>
      </w:r>
      <w:r w:rsidR="00171991" w:rsidRPr="005A5548">
        <w:rPr>
          <w:color w:val="auto"/>
        </w:rPr>
        <w:t xml:space="preserve">……………………………………………………………………………………. </w:t>
      </w:r>
      <w:r w:rsidR="00CA39FE">
        <w:rPr>
          <w:color w:val="auto"/>
        </w:rPr>
        <w:t>22</w:t>
      </w:r>
    </w:p>
    <w:p w14:paraId="708AD4DE" w14:textId="1D043B76" w:rsidR="003B50D8" w:rsidRPr="003B50D8" w:rsidRDefault="003B50D8" w:rsidP="00400D82">
      <w:pPr>
        <w:pStyle w:val="Titre2"/>
        <w:spacing w:line="360" w:lineRule="auto"/>
      </w:pPr>
      <w:r>
        <w:t xml:space="preserve">Bibliothèque </w:t>
      </w:r>
      <w:r w:rsidR="005A5548" w:rsidRPr="005A5548">
        <w:rPr>
          <w:color w:val="auto"/>
        </w:rPr>
        <w:t>……………………………………………………………………………………… 2</w:t>
      </w:r>
      <w:r w:rsidR="00CA39FE">
        <w:rPr>
          <w:color w:val="auto"/>
        </w:rPr>
        <w:t>3</w:t>
      </w:r>
    </w:p>
    <w:p w14:paraId="20A570C0" w14:textId="77777777" w:rsidR="00CB0440" w:rsidRDefault="00CB0440" w:rsidP="00DF1A7E"/>
    <w:p w14:paraId="2AB616BB" w14:textId="4B9A1DD0" w:rsidR="00B63150" w:rsidRDefault="00B63150" w:rsidP="00B63150"/>
    <w:p w14:paraId="727684F5" w14:textId="5D685834" w:rsidR="00CD1CDB" w:rsidRDefault="00241588" w:rsidP="00F135B0">
      <w:pPr>
        <w:pStyle w:val="Titre1"/>
        <w:numPr>
          <w:ilvl w:val="0"/>
          <w:numId w:val="21"/>
        </w:numPr>
      </w:pPr>
      <w:r w:rsidRPr="00652F6F">
        <w:rPr>
          <w:sz w:val="28"/>
          <w:szCs w:val="20"/>
        </w:rPr>
        <w:lastRenderedPageBreak/>
        <w:t>Introduction</w:t>
      </w:r>
      <w:r>
        <w:t xml:space="preserve"> </w:t>
      </w:r>
    </w:p>
    <w:p w14:paraId="070CB35D" w14:textId="6440D834" w:rsidR="008B28B8" w:rsidRDefault="008B28B8" w:rsidP="008B28B8"/>
    <w:p w14:paraId="13E82176" w14:textId="62029643" w:rsidR="00A24E57" w:rsidRDefault="006255F9" w:rsidP="00A17FDA">
      <w:pPr>
        <w:spacing w:line="360" w:lineRule="auto"/>
        <w:ind w:firstLine="720"/>
        <w:jc w:val="both"/>
        <w:rPr>
          <w:color w:val="auto"/>
          <w:sz w:val="24"/>
          <w:szCs w:val="24"/>
        </w:rPr>
      </w:pPr>
      <w:r w:rsidRPr="006255F9">
        <w:rPr>
          <w:color w:val="auto"/>
          <w:sz w:val="24"/>
          <w:szCs w:val="24"/>
        </w:rPr>
        <w:t xml:space="preserve">Le chef d’œuvre </w:t>
      </w:r>
      <w:r w:rsidR="00A24E57">
        <w:rPr>
          <w:color w:val="auto"/>
          <w:sz w:val="24"/>
          <w:szCs w:val="24"/>
        </w:rPr>
        <w:t>a</w:t>
      </w:r>
      <w:r w:rsidR="00DF17B8">
        <w:rPr>
          <w:color w:val="auto"/>
          <w:sz w:val="24"/>
          <w:szCs w:val="24"/>
        </w:rPr>
        <w:t xml:space="preserve"> pour </w:t>
      </w:r>
      <w:r w:rsidR="007E6391">
        <w:rPr>
          <w:color w:val="auto"/>
          <w:sz w:val="24"/>
          <w:szCs w:val="24"/>
        </w:rPr>
        <w:t>but de montrer l’ensemble des compétence</w:t>
      </w:r>
      <w:r w:rsidR="00DE2309">
        <w:rPr>
          <w:color w:val="auto"/>
          <w:sz w:val="24"/>
          <w:szCs w:val="24"/>
        </w:rPr>
        <w:t>s</w:t>
      </w:r>
      <w:r w:rsidR="007E6391">
        <w:rPr>
          <w:color w:val="auto"/>
          <w:sz w:val="24"/>
          <w:szCs w:val="24"/>
        </w:rPr>
        <w:t xml:space="preserve"> acquise</w:t>
      </w:r>
      <w:r w:rsidR="00D05B06">
        <w:rPr>
          <w:color w:val="auto"/>
          <w:sz w:val="24"/>
          <w:szCs w:val="24"/>
        </w:rPr>
        <w:t>s</w:t>
      </w:r>
      <w:r w:rsidR="007E6391">
        <w:rPr>
          <w:color w:val="auto"/>
          <w:sz w:val="24"/>
          <w:szCs w:val="24"/>
        </w:rPr>
        <w:t xml:space="preserve"> </w:t>
      </w:r>
      <w:r w:rsidR="00DE2309">
        <w:rPr>
          <w:color w:val="auto"/>
          <w:sz w:val="24"/>
          <w:szCs w:val="24"/>
        </w:rPr>
        <w:t>durant</w:t>
      </w:r>
      <w:r w:rsidR="00287BA7">
        <w:rPr>
          <w:color w:val="auto"/>
          <w:sz w:val="24"/>
          <w:szCs w:val="24"/>
        </w:rPr>
        <w:t xml:space="preserve"> 7 mois de formation à</w:t>
      </w:r>
      <w:r w:rsidR="00DE2309">
        <w:rPr>
          <w:color w:val="auto"/>
          <w:sz w:val="24"/>
          <w:szCs w:val="24"/>
        </w:rPr>
        <w:t xml:space="preserve"> </w:t>
      </w:r>
      <w:r w:rsidR="00F20688">
        <w:rPr>
          <w:color w:val="auto"/>
          <w:sz w:val="24"/>
          <w:szCs w:val="24"/>
        </w:rPr>
        <w:t>S</w:t>
      </w:r>
      <w:r w:rsidR="00DE2309">
        <w:rPr>
          <w:color w:val="auto"/>
          <w:sz w:val="24"/>
          <w:szCs w:val="24"/>
        </w:rPr>
        <w:t>implon Nanterre</w:t>
      </w:r>
      <w:r w:rsidR="00A24E57">
        <w:rPr>
          <w:color w:val="auto"/>
          <w:sz w:val="24"/>
          <w:szCs w:val="24"/>
        </w:rPr>
        <w:t xml:space="preserve"> au métier de développeur data</w:t>
      </w:r>
      <w:r w:rsidR="00D05B06">
        <w:rPr>
          <w:color w:val="auto"/>
          <w:sz w:val="24"/>
          <w:szCs w:val="24"/>
        </w:rPr>
        <w:t>.</w:t>
      </w:r>
    </w:p>
    <w:p w14:paraId="21F0C718" w14:textId="27F69065" w:rsidR="005E1900" w:rsidRDefault="009039F0" w:rsidP="0074649C">
      <w:pPr>
        <w:spacing w:line="360" w:lineRule="auto"/>
        <w:ind w:firstLine="720"/>
        <w:jc w:val="both"/>
        <w:rPr>
          <w:color w:val="auto"/>
          <w:sz w:val="24"/>
          <w:szCs w:val="24"/>
        </w:rPr>
      </w:pPr>
      <w:r w:rsidRPr="009039F0">
        <w:rPr>
          <w:color w:val="auto"/>
          <w:sz w:val="24"/>
          <w:szCs w:val="24"/>
        </w:rPr>
        <w:t xml:space="preserve">Commencé en décembre </w:t>
      </w:r>
      <w:r>
        <w:rPr>
          <w:color w:val="auto"/>
          <w:sz w:val="24"/>
          <w:szCs w:val="24"/>
        </w:rPr>
        <w:t>2020</w:t>
      </w:r>
      <w:r w:rsidR="008F3ED0">
        <w:rPr>
          <w:color w:val="auto"/>
          <w:sz w:val="24"/>
          <w:szCs w:val="24"/>
        </w:rPr>
        <w:t xml:space="preserve">, </w:t>
      </w:r>
      <w:r w:rsidR="00B8490C">
        <w:rPr>
          <w:color w:val="auto"/>
          <w:sz w:val="24"/>
          <w:szCs w:val="24"/>
        </w:rPr>
        <w:t>cette formation intensive d</w:t>
      </w:r>
      <w:r w:rsidR="001D33E0">
        <w:rPr>
          <w:color w:val="auto"/>
          <w:sz w:val="24"/>
          <w:szCs w:val="24"/>
        </w:rPr>
        <w:t>élivre principalement des certific</w:t>
      </w:r>
      <w:r w:rsidR="009B784D">
        <w:rPr>
          <w:color w:val="auto"/>
          <w:sz w:val="24"/>
          <w:szCs w:val="24"/>
        </w:rPr>
        <w:t>ations reconnues par l’état</w:t>
      </w:r>
      <w:r w:rsidR="00467B58">
        <w:rPr>
          <w:color w:val="auto"/>
          <w:sz w:val="24"/>
          <w:szCs w:val="24"/>
        </w:rPr>
        <w:t xml:space="preserve"> et</w:t>
      </w:r>
      <w:r w:rsidR="005E1900" w:rsidRPr="005E1900">
        <w:rPr>
          <w:color w:val="auto"/>
          <w:sz w:val="24"/>
          <w:szCs w:val="24"/>
        </w:rPr>
        <w:t xml:space="preserve"> des organismes professionnels tels que</w:t>
      </w:r>
      <w:r w:rsidR="005E1900">
        <w:rPr>
          <w:color w:val="auto"/>
          <w:sz w:val="24"/>
          <w:szCs w:val="24"/>
        </w:rPr>
        <w:t> :</w:t>
      </w:r>
    </w:p>
    <w:p w14:paraId="67D2FB93" w14:textId="0C6EB947" w:rsidR="008F3ED0" w:rsidRDefault="00AB375C" w:rsidP="00F135B0">
      <w:pPr>
        <w:pStyle w:val="Paragraphedeliste"/>
        <w:numPr>
          <w:ilvl w:val="0"/>
          <w:numId w:val="22"/>
        </w:numPr>
        <w:spacing w:line="360" w:lineRule="auto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Développer une base de donné</w:t>
      </w:r>
      <w:r w:rsidR="006B52EE">
        <w:rPr>
          <w:color w:val="auto"/>
          <w:sz w:val="24"/>
          <w:szCs w:val="24"/>
        </w:rPr>
        <w:t>es (CNCP 3497)</w:t>
      </w:r>
    </w:p>
    <w:p w14:paraId="0EC6896D" w14:textId="7FE703D3" w:rsidR="006B52EE" w:rsidRDefault="006B52EE" w:rsidP="00F135B0">
      <w:pPr>
        <w:pStyle w:val="Paragraphedeliste"/>
        <w:numPr>
          <w:ilvl w:val="0"/>
          <w:numId w:val="22"/>
        </w:numPr>
        <w:spacing w:line="360" w:lineRule="auto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Exploi</w:t>
      </w:r>
      <w:r w:rsidR="0099611F">
        <w:rPr>
          <w:color w:val="auto"/>
          <w:sz w:val="24"/>
          <w:szCs w:val="24"/>
        </w:rPr>
        <w:t>ter</w:t>
      </w:r>
      <w:r>
        <w:rPr>
          <w:color w:val="auto"/>
          <w:sz w:val="24"/>
          <w:szCs w:val="24"/>
        </w:rPr>
        <w:t xml:space="preserve"> d</w:t>
      </w:r>
      <w:r w:rsidR="0099611F">
        <w:rPr>
          <w:color w:val="auto"/>
          <w:sz w:val="24"/>
          <w:szCs w:val="24"/>
        </w:rPr>
        <w:t>’une base de données (CNCP 3508)</w:t>
      </w:r>
    </w:p>
    <w:p w14:paraId="44CA9248" w14:textId="38B95C45" w:rsidR="00BA7244" w:rsidRDefault="00C201C4" w:rsidP="0071783E">
      <w:pPr>
        <w:spacing w:line="360" w:lineRule="auto"/>
        <w:ind w:firstLine="720"/>
        <w:jc w:val="both"/>
        <w:rPr>
          <w:color w:val="auto"/>
          <w:sz w:val="24"/>
          <w:szCs w:val="24"/>
        </w:rPr>
      </w:pPr>
      <w:r w:rsidRPr="00C201C4">
        <w:rPr>
          <w:color w:val="auto"/>
          <w:sz w:val="24"/>
          <w:szCs w:val="24"/>
        </w:rPr>
        <w:t>À cette date, ce rapport s'inscrit dans le processus d'obtention de ces certifications</w:t>
      </w:r>
      <w:r w:rsidR="003657C4" w:rsidRPr="003657C4">
        <w:rPr>
          <w:color w:val="auto"/>
          <w:sz w:val="24"/>
          <w:szCs w:val="24"/>
        </w:rPr>
        <w:t>.</w:t>
      </w:r>
      <w:r w:rsidR="003657C4">
        <w:rPr>
          <w:color w:val="auto"/>
          <w:sz w:val="24"/>
          <w:szCs w:val="24"/>
        </w:rPr>
        <w:t xml:space="preserve"> </w:t>
      </w:r>
      <w:r w:rsidR="00395EE0" w:rsidRPr="00395EE0">
        <w:rPr>
          <w:color w:val="auto"/>
          <w:sz w:val="24"/>
          <w:szCs w:val="24"/>
        </w:rPr>
        <w:t>Il décrit de manière conceptuelle et technique</w:t>
      </w:r>
      <w:r w:rsidR="0071783E">
        <w:rPr>
          <w:color w:val="auto"/>
          <w:sz w:val="24"/>
          <w:szCs w:val="24"/>
        </w:rPr>
        <w:t xml:space="preserve"> mon</w:t>
      </w:r>
      <w:r w:rsidR="00395EE0" w:rsidRPr="00395EE0">
        <w:rPr>
          <w:color w:val="auto"/>
          <w:sz w:val="24"/>
          <w:szCs w:val="24"/>
        </w:rPr>
        <w:t xml:space="preserve"> projet de fin de formation.</w:t>
      </w:r>
    </w:p>
    <w:p w14:paraId="78D542B4" w14:textId="0BF2F28E" w:rsidR="00435F95" w:rsidRPr="0053195C" w:rsidRDefault="00967D54" w:rsidP="0071783E">
      <w:pPr>
        <w:spacing w:line="360" w:lineRule="auto"/>
        <w:ind w:firstLine="720"/>
        <w:jc w:val="both"/>
        <w:rPr>
          <w:b/>
          <w:bCs/>
          <w:color w:val="auto"/>
          <w:sz w:val="24"/>
          <w:szCs w:val="24"/>
        </w:rPr>
      </w:pPr>
      <w:r w:rsidRPr="0053195C">
        <w:rPr>
          <w:b/>
          <w:bCs/>
          <w:color w:val="auto"/>
          <w:sz w:val="24"/>
          <w:szCs w:val="24"/>
        </w:rPr>
        <w:t>Pr</w:t>
      </w:r>
      <w:r w:rsidR="00246366" w:rsidRPr="0053195C">
        <w:rPr>
          <w:b/>
          <w:bCs/>
          <w:color w:val="auto"/>
          <w:sz w:val="24"/>
          <w:szCs w:val="24"/>
        </w:rPr>
        <w:t>ésentation</w:t>
      </w:r>
      <w:r w:rsidR="0053195C" w:rsidRPr="0053195C">
        <w:rPr>
          <w:b/>
          <w:bCs/>
          <w:color w:val="auto"/>
          <w:sz w:val="24"/>
          <w:szCs w:val="24"/>
        </w:rPr>
        <w:t xml:space="preserve"> du</w:t>
      </w:r>
      <w:r w:rsidR="00246366" w:rsidRPr="0053195C">
        <w:rPr>
          <w:b/>
          <w:bCs/>
          <w:color w:val="auto"/>
          <w:sz w:val="24"/>
          <w:szCs w:val="24"/>
        </w:rPr>
        <w:t xml:space="preserve"> proj</w:t>
      </w:r>
      <w:r w:rsidR="0053195C" w:rsidRPr="0053195C">
        <w:rPr>
          <w:b/>
          <w:bCs/>
          <w:color w:val="auto"/>
          <w:sz w:val="24"/>
          <w:szCs w:val="24"/>
        </w:rPr>
        <w:t>et</w:t>
      </w:r>
    </w:p>
    <w:p w14:paraId="3E41EBD7" w14:textId="231C76EF" w:rsidR="002F62B7" w:rsidRDefault="00D8732D" w:rsidP="00A93DF6">
      <w:pPr>
        <w:spacing w:line="360" w:lineRule="auto"/>
        <w:ind w:firstLine="720"/>
        <w:jc w:val="both"/>
        <w:rPr>
          <w:color w:val="auto"/>
          <w:sz w:val="24"/>
          <w:szCs w:val="24"/>
        </w:rPr>
      </w:pPr>
      <w:r w:rsidRPr="00D8732D">
        <w:rPr>
          <w:color w:val="auto"/>
          <w:sz w:val="24"/>
          <w:szCs w:val="24"/>
        </w:rPr>
        <w:t xml:space="preserve">Pour </w:t>
      </w:r>
      <w:r w:rsidR="00555EF5">
        <w:rPr>
          <w:color w:val="auto"/>
          <w:sz w:val="24"/>
          <w:szCs w:val="24"/>
        </w:rPr>
        <w:t>c</w:t>
      </w:r>
      <w:r w:rsidRPr="00D8732D">
        <w:rPr>
          <w:color w:val="auto"/>
          <w:sz w:val="24"/>
          <w:szCs w:val="24"/>
        </w:rPr>
        <w:t>e</w:t>
      </w:r>
      <w:r w:rsidR="00555EF5">
        <w:rPr>
          <w:color w:val="auto"/>
          <w:sz w:val="24"/>
          <w:szCs w:val="24"/>
        </w:rPr>
        <w:t xml:space="preserve"> projet d’étude,</w:t>
      </w:r>
      <w:r w:rsidR="00F458BA" w:rsidRPr="00F458BA">
        <w:rPr>
          <w:color w:val="auto"/>
          <w:sz w:val="24"/>
          <w:szCs w:val="24"/>
        </w:rPr>
        <w:t xml:space="preserve"> J'ai choisi comme </w:t>
      </w:r>
      <w:r w:rsidR="002D1F77">
        <w:rPr>
          <w:color w:val="auto"/>
          <w:sz w:val="24"/>
          <w:szCs w:val="24"/>
        </w:rPr>
        <w:t xml:space="preserve">sujet </w:t>
      </w:r>
      <w:r w:rsidR="00F458BA" w:rsidRPr="00F458BA">
        <w:rPr>
          <w:color w:val="auto"/>
          <w:sz w:val="24"/>
          <w:szCs w:val="24"/>
        </w:rPr>
        <w:t>le monde des ressources</w:t>
      </w:r>
      <w:r w:rsidR="002D1F77">
        <w:rPr>
          <w:color w:val="auto"/>
          <w:sz w:val="24"/>
          <w:szCs w:val="24"/>
        </w:rPr>
        <w:t xml:space="preserve"> naturelles</w:t>
      </w:r>
      <w:r w:rsidR="00F458BA" w:rsidRPr="00F458BA">
        <w:rPr>
          <w:color w:val="auto"/>
          <w:sz w:val="24"/>
          <w:szCs w:val="24"/>
        </w:rPr>
        <w:t xml:space="preserve"> plus particulièrement les énergies fossiles et l</w:t>
      </w:r>
      <w:r w:rsidR="00620DC4">
        <w:rPr>
          <w:color w:val="auto"/>
          <w:sz w:val="24"/>
          <w:szCs w:val="24"/>
        </w:rPr>
        <w:t xml:space="preserve">es </w:t>
      </w:r>
      <w:r w:rsidR="00F458BA" w:rsidRPr="00F458BA">
        <w:rPr>
          <w:color w:val="auto"/>
          <w:sz w:val="24"/>
          <w:szCs w:val="24"/>
        </w:rPr>
        <w:t>énergie</w:t>
      </w:r>
      <w:r w:rsidR="00A93DF6">
        <w:rPr>
          <w:color w:val="auto"/>
          <w:sz w:val="24"/>
          <w:szCs w:val="24"/>
        </w:rPr>
        <w:t xml:space="preserve">s </w:t>
      </w:r>
      <w:r w:rsidR="00620DC4">
        <w:rPr>
          <w:color w:val="auto"/>
          <w:sz w:val="24"/>
          <w:szCs w:val="24"/>
        </w:rPr>
        <w:t>re</w:t>
      </w:r>
      <w:r w:rsidR="00635F0A">
        <w:rPr>
          <w:color w:val="auto"/>
          <w:sz w:val="24"/>
          <w:szCs w:val="24"/>
        </w:rPr>
        <w:t>nou</w:t>
      </w:r>
      <w:r w:rsidR="00620DC4">
        <w:rPr>
          <w:color w:val="auto"/>
          <w:sz w:val="24"/>
          <w:szCs w:val="24"/>
        </w:rPr>
        <w:t>velables</w:t>
      </w:r>
      <w:r w:rsidR="004F3611">
        <w:rPr>
          <w:color w:val="auto"/>
          <w:sz w:val="24"/>
          <w:szCs w:val="24"/>
        </w:rPr>
        <w:t xml:space="preserve"> dans le monde.</w:t>
      </w:r>
    </w:p>
    <w:p w14:paraId="75E4268C" w14:textId="6891B825" w:rsidR="006E7CC7" w:rsidRDefault="00C93819" w:rsidP="00E75C05">
      <w:pPr>
        <w:spacing w:line="360" w:lineRule="auto"/>
        <w:ind w:firstLine="720"/>
        <w:jc w:val="both"/>
        <w:rPr>
          <w:color w:val="auto"/>
          <w:sz w:val="24"/>
          <w:szCs w:val="24"/>
        </w:rPr>
      </w:pPr>
      <w:r w:rsidRPr="00C93819">
        <w:rPr>
          <w:color w:val="auto"/>
          <w:sz w:val="24"/>
          <w:szCs w:val="24"/>
        </w:rPr>
        <w:t>Le but de ce chef d'œuvre est de comprendre</w:t>
      </w:r>
      <w:r w:rsidR="006255F9" w:rsidRPr="006255F9">
        <w:rPr>
          <w:color w:val="auto"/>
          <w:sz w:val="24"/>
          <w:szCs w:val="24"/>
        </w:rPr>
        <w:t xml:space="preserve"> les rapports énergétiques de chaque pays</w:t>
      </w:r>
      <w:r w:rsidR="006D136E">
        <w:rPr>
          <w:color w:val="auto"/>
          <w:sz w:val="24"/>
          <w:szCs w:val="24"/>
        </w:rPr>
        <w:t xml:space="preserve"> </w:t>
      </w:r>
      <w:r w:rsidR="006E3FFA">
        <w:rPr>
          <w:color w:val="auto"/>
          <w:sz w:val="24"/>
          <w:szCs w:val="24"/>
        </w:rPr>
        <w:t>c’est-à-dire connaître</w:t>
      </w:r>
      <w:r w:rsidR="00871D11">
        <w:rPr>
          <w:color w:val="auto"/>
          <w:sz w:val="24"/>
          <w:szCs w:val="24"/>
        </w:rPr>
        <w:t xml:space="preserve"> la consommation ou la production</w:t>
      </w:r>
      <w:r w:rsidR="00423736">
        <w:rPr>
          <w:color w:val="auto"/>
          <w:sz w:val="24"/>
          <w:szCs w:val="24"/>
        </w:rPr>
        <w:t xml:space="preserve"> des énergies</w:t>
      </w:r>
      <w:r w:rsidR="00EC339B">
        <w:rPr>
          <w:color w:val="auto"/>
          <w:sz w:val="24"/>
          <w:szCs w:val="24"/>
        </w:rPr>
        <w:t xml:space="preserve"> </w:t>
      </w:r>
      <w:r w:rsidR="006D0010" w:rsidRPr="006D0010">
        <w:rPr>
          <w:color w:val="auto"/>
          <w:sz w:val="24"/>
          <w:szCs w:val="24"/>
        </w:rPr>
        <w:t>et de</w:t>
      </w:r>
      <w:r w:rsidR="00321FF3">
        <w:rPr>
          <w:color w:val="auto"/>
          <w:sz w:val="24"/>
          <w:szCs w:val="24"/>
        </w:rPr>
        <w:t xml:space="preserve"> savoir</w:t>
      </w:r>
      <w:r w:rsidR="006D0010" w:rsidRPr="006D0010">
        <w:rPr>
          <w:color w:val="auto"/>
          <w:sz w:val="24"/>
          <w:szCs w:val="24"/>
        </w:rPr>
        <w:t xml:space="preserve"> s’il y a un lien avec l'augmentation de la population </w:t>
      </w:r>
      <w:r w:rsidR="006D0010">
        <w:rPr>
          <w:color w:val="auto"/>
          <w:sz w:val="24"/>
          <w:szCs w:val="24"/>
        </w:rPr>
        <w:t>m</w:t>
      </w:r>
      <w:r w:rsidR="006D0010" w:rsidRPr="006D0010">
        <w:rPr>
          <w:color w:val="auto"/>
          <w:sz w:val="24"/>
          <w:szCs w:val="24"/>
        </w:rPr>
        <w:t>ondial</w:t>
      </w:r>
      <w:r w:rsidR="00764883">
        <w:rPr>
          <w:color w:val="auto"/>
          <w:sz w:val="24"/>
          <w:szCs w:val="24"/>
        </w:rPr>
        <w:t>.</w:t>
      </w:r>
      <w:r w:rsidR="001C51F3">
        <w:rPr>
          <w:color w:val="auto"/>
          <w:sz w:val="24"/>
          <w:szCs w:val="24"/>
        </w:rPr>
        <w:t xml:space="preserve"> </w:t>
      </w:r>
      <w:r w:rsidR="009B16E6" w:rsidRPr="009B16E6">
        <w:rPr>
          <w:color w:val="auto"/>
          <w:sz w:val="24"/>
          <w:szCs w:val="24"/>
        </w:rPr>
        <w:t xml:space="preserve">Le jeu de données que j'ai trouvé tire d'une entreprise pétrolière </w:t>
      </w:r>
      <w:r w:rsidR="00E61214">
        <w:rPr>
          <w:color w:val="auto"/>
          <w:sz w:val="24"/>
          <w:szCs w:val="24"/>
        </w:rPr>
        <w:t>dans une période</w:t>
      </w:r>
      <w:r w:rsidR="009B16E6" w:rsidRPr="009B16E6">
        <w:rPr>
          <w:color w:val="auto"/>
          <w:sz w:val="24"/>
          <w:szCs w:val="24"/>
        </w:rPr>
        <w:t xml:space="preserve"> entre 1965 à 2019.</w:t>
      </w:r>
    </w:p>
    <w:p w14:paraId="1ACAF4FC" w14:textId="44304F94" w:rsidR="00E75C05" w:rsidRDefault="00E220D4" w:rsidP="00E75C05">
      <w:pPr>
        <w:spacing w:line="360" w:lineRule="auto"/>
        <w:ind w:firstLine="720"/>
        <w:jc w:val="both"/>
        <w:rPr>
          <w:color w:val="auto"/>
          <w:sz w:val="24"/>
          <w:szCs w:val="24"/>
        </w:rPr>
      </w:pPr>
      <w:r w:rsidRPr="00E220D4">
        <w:rPr>
          <w:color w:val="auto"/>
          <w:sz w:val="24"/>
          <w:szCs w:val="24"/>
        </w:rPr>
        <w:t xml:space="preserve">Ce projet </w:t>
      </w:r>
      <w:r w:rsidR="0032328F" w:rsidRPr="0032328F">
        <w:rPr>
          <w:color w:val="auto"/>
          <w:sz w:val="24"/>
          <w:szCs w:val="24"/>
        </w:rPr>
        <w:t>se compose</w:t>
      </w:r>
      <w:r w:rsidRPr="00E220D4">
        <w:rPr>
          <w:color w:val="auto"/>
          <w:sz w:val="24"/>
          <w:szCs w:val="24"/>
        </w:rPr>
        <w:t xml:space="preserve"> en 2 parties.</w:t>
      </w:r>
    </w:p>
    <w:p w14:paraId="745A637B" w14:textId="38196F98" w:rsidR="00E220D4" w:rsidRDefault="00106AFD" w:rsidP="00F135B0">
      <w:pPr>
        <w:pStyle w:val="Paragraphedeliste"/>
        <w:numPr>
          <w:ilvl w:val="0"/>
          <w:numId w:val="23"/>
        </w:numPr>
        <w:spacing w:line="360" w:lineRule="auto"/>
        <w:jc w:val="both"/>
        <w:rPr>
          <w:color w:val="auto"/>
          <w:sz w:val="24"/>
          <w:szCs w:val="24"/>
        </w:rPr>
      </w:pPr>
      <w:r w:rsidRPr="00106AFD">
        <w:rPr>
          <w:color w:val="auto"/>
          <w:sz w:val="24"/>
          <w:szCs w:val="24"/>
        </w:rPr>
        <w:t>Structure et stockage des données.</w:t>
      </w:r>
    </w:p>
    <w:p w14:paraId="42DADDE1" w14:textId="6D6CC4BE" w:rsidR="00106AFD" w:rsidRPr="0011399D" w:rsidRDefault="00106AFD" w:rsidP="00F135B0">
      <w:pPr>
        <w:pStyle w:val="Paragraphedeliste"/>
        <w:numPr>
          <w:ilvl w:val="0"/>
          <w:numId w:val="23"/>
        </w:numPr>
        <w:spacing w:line="36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Datavisualisation</w:t>
      </w:r>
    </w:p>
    <w:p w14:paraId="572BA5DB" w14:textId="4086A623" w:rsidR="00435F95" w:rsidRDefault="00435F95" w:rsidP="00106AFD">
      <w:pPr>
        <w:spacing w:line="360" w:lineRule="auto"/>
        <w:rPr>
          <w:color w:val="auto"/>
          <w:sz w:val="24"/>
          <w:szCs w:val="24"/>
        </w:rPr>
      </w:pPr>
    </w:p>
    <w:p w14:paraId="7B7B822C" w14:textId="230783FB" w:rsidR="00435F95" w:rsidRPr="00106AFD" w:rsidRDefault="00106AFD" w:rsidP="006D1188">
      <w:pPr>
        <w:spacing w:line="360" w:lineRule="auto"/>
        <w:rPr>
          <w:b/>
          <w:bCs/>
          <w:color w:val="auto"/>
          <w:sz w:val="24"/>
          <w:szCs w:val="24"/>
        </w:rPr>
      </w:pPr>
      <w:r w:rsidRPr="00106AFD">
        <w:rPr>
          <w:b/>
          <w:bCs/>
          <w:color w:val="auto"/>
          <w:sz w:val="24"/>
          <w:szCs w:val="24"/>
        </w:rPr>
        <w:lastRenderedPageBreak/>
        <w:t xml:space="preserve">Contexte </w:t>
      </w:r>
    </w:p>
    <w:p w14:paraId="26DB8FCD" w14:textId="386D46ED" w:rsidR="000C63B5" w:rsidRPr="00E80EAC" w:rsidRDefault="00CB41EA" w:rsidP="00301FC4">
      <w:pPr>
        <w:jc w:val="center"/>
        <w:rPr>
          <w:b/>
          <w:bCs/>
          <w:sz w:val="24"/>
          <w:szCs w:val="24"/>
        </w:rPr>
      </w:pPr>
      <w:r w:rsidRPr="00E80EAC">
        <w:rPr>
          <w:b/>
          <w:bCs/>
          <w:sz w:val="24"/>
          <w:szCs w:val="24"/>
        </w:rPr>
        <w:t>Y</w:t>
      </w:r>
      <w:r w:rsidR="00C0577F" w:rsidRPr="00E80EAC">
        <w:rPr>
          <w:b/>
          <w:bCs/>
          <w:sz w:val="24"/>
          <w:szCs w:val="24"/>
        </w:rPr>
        <w:t xml:space="preserve"> a-t-il une </w:t>
      </w:r>
      <w:r w:rsidR="00061ED2" w:rsidRPr="00E80EAC">
        <w:rPr>
          <w:b/>
          <w:bCs/>
          <w:sz w:val="24"/>
          <w:szCs w:val="24"/>
        </w:rPr>
        <w:t xml:space="preserve">solution </w:t>
      </w:r>
      <w:r w:rsidRPr="00E80EAC">
        <w:rPr>
          <w:b/>
          <w:bCs/>
          <w:sz w:val="24"/>
          <w:szCs w:val="24"/>
        </w:rPr>
        <w:t xml:space="preserve">à </w:t>
      </w:r>
      <w:r w:rsidR="00FC4211" w:rsidRPr="00E80EAC">
        <w:rPr>
          <w:b/>
          <w:bCs/>
          <w:sz w:val="24"/>
          <w:szCs w:val="24"/>
        </w:rPr>
        <w:t>l’exploitation</w:t>
      </w:r>
      <w:r w:rsidR="006A17A1" w:rsidRPr="00E80EAC">
        <w:rPr>
          <w:b/>
          <w:bCs/>
          <w:sz w:val="24"/>
          <w:szCs w:val="24"/>
        </w:rPr>
        <w:t xml:space="preserve"> des </w:t>
      </w:r>
      <w:r w:rsidR="004637A8" w:rsidRPr="00E80EAC">
        <w:rPr>
          <w:b/>
          <w:bCs/>
          <w:sz w:val="24"/>
          <w:szCs w:val="24"/>
        </w:rPr>
        <w:t>ressources</w:t>
      </w:r>
      <w:r w:rsidR="00FC4211" w:rsidRPr="00E80EAC">
        <w:rPr>
          <w:b/>
          <w:bCs/>
          <w:sz w:val="24"/>
          <w:szCs w:val="24"/>
        </w:rPr>
        <w:t xml:space="preserve"> naturelle</w:t>
      </w:r>
      <w:r w:rsidR="004637A8" w:rsidRPr="00E80EAC">
        <w:rPr>
          <w:b/>
          <w:bCs/>
          <w:sz w:val="24"/>
          <w:szCs w:val="24"/>
        </w:rPr>
        <w:t>s ?</w:t>
      </w:r>
    </w:p>
    <w:p w14:paraId="799C6B4B" w14:textId="725F046E" w:rsidR="00310998" w:rsidRDefault="00301FC4" w:rsidP="00AA0DE7">
      <w:pPr>
        <w:spacing w:line="360" w:lineRule="auto"/>
        <w:ind w:firstLine="720"/>
        <w:jc w:val="both"/>
        <w:rPr>
          <w:color w:val="auto"/>
          <w:sz w:val="24"/>
          <w:szCs w:val="24"/>
        </w:rPr>
      </w:pPr>
      <w:r w:rsidRPr="00E80EAC">
        <w:rPr>
          <w:color w:val="auto"/>
          <w:sz w:val="24"/>
          <w:szCs w:val="24"/>
        </w:rPr>
        <w:t>En 2021</w:t>
      </w:r>
      <w:r w:rsidR="00893EDA" w:rsidRPr="00E80EAC">
        <w:rPr>
          <w:color w:val="auto"/>
          <w:sz w:val="24"/>
          <w:szCs w:val="24"/>
        </w:rPr>
        <w:t>, l’économie mondiale extrait</w:t>
      </w:r>
      <w:r w:rsidR="00E209DF" w:rsidRPr="00E80EAC">
        <w:rPr>
          <w:color w:val="auto"/>
          <w:sz w:val="24"/>
          <w:szCs w:val="24"/>
        </w:rPr>
        <w:t xml:space="preserve"> plus de</w:t>
      </w:r>
      <w:r w:rsidR="00893EDA" w:rsidRPr="00E80EAC">
        <w:rPr>
          <w:color w:val="auto"/>
          <w:sz w:val="24"/>
          <w:szCs w:val="24"/>
        </w:rPr>
        <w:t xml:space="preserve"> 92 milliards de tonnes de ressources naturelles par an pour fonctionner, alors que </w:t>
      </w:r>
      <w:r w:rsidR="00B57965" w:rsidRPr="00E80EAC">
        <w:rPr>
          <w:color w:val="auto"/>
          <w:sz w:val="24"/>
          <w:szCs w:val="24"/>
        </w:rPr>
        <w:t>l</w:t>
      </w:r>
      <w:r w:rsidR="00893EDA" w:rsidRPr="00E80EAC">
        <w:rPr>
          <w:color w:val="auto"/>
          <w:sz w:val="24"/>
          <w:szCs w:val="24"/>
        </w:rPr>
        <w:t xml:space="preserve">e chiffre n’était que de 27 milliards de tonnes </w:t>
      </w:r>
      <w:r w:rsidR="005C1483" w:rsidRPr="00E80EAC">
        <w:rPr>
          <w:color w:val="auto"/>
          <w:sz w:val="24"/>
          <w:szCs w:val="24"/>
        </w:rPr>
        <w:t>à la fin des années 60</w:t>
      </w:r>
      <w:r w:rsidR="00893EDA" w:rsidRPr="00E80EAC">
        <w:rPr>
          <w:color w:val="auto"/>
          <w:sz w:val="24"/>
          <w:szCs w:val="24"/>
        </w:rPr>
        <w:t>.</w:t>
      </w:r>
      <w:r w:rsidR="00FA0B61" w:rsidRPr="00E80EAC">
        <w:rPr>
          <w:color w:val="auto"/>
          <w:sz w:val="24"/>
          <w:szCs w:val="24"/>
        </w:rPr>
        <w:t xml:space="preserve"> </w:t>
      </w:r>
      <w:r w:rsidR="00666B6F" w:rsidRPr="00E80EAC">
        <w:rPr>
          <w:color w:val="auto"/>
          <w:sz w:val="24"/>
          <w:szCs w:val="24"/>
        </w:rPr>
        <w:t>Selon le</w:t>
      </w:r>
      <w:r w:rsidR="000B7AFD" w:rsidRPr="00E80EAC">
        <w:rPr>
          <w:color w:val="auto"/>
          <w:sz w:val="24"/>
          <w:szCs w:val="24"/>
        </w:rPr>
        <w:t xml:space="preserve"> </w:t>
      </w:r>
      <w:r w:rsidR="00666B6F" w:rsidRPr="00E80EAC">
        <w:rPr>
          <w:color w:val="auto"/>
          <w:sz w:val="24"/>
          <w:szCs w:val="24"/>
        </w:rPr>
        <w:t xml:space="preserve">rapport </w:t>
      </w:r>
      <w:r w:rsidR="00064EE4" w:rsidRPr="00E80EAC">
        <w:rPr>
          <w:rFonts w:cs="Arial"/>
          <w:color w:val="auto"/>
          <w:sz w:val="24"/>
          <w:szCs w:val="24"/>
          <w:shd w:val="clear" w:color="auto" w:fill="FFFFFF"/>
        </w:rPr>
        <w:t xml:space="preserve">du Groupe international d'experts sur les ressources </w:t>
      </w:r>
      <w:r w:rsidR="00552183" w:rsidRPr="00E80EAC">
        <w:rPr>
          <w:rFonts w:cs="Arial"/>
          <w:color w:val="auto"/>
          <w:sz w:val="24"/>
          <w:szCs w:val="24"/>
          <w:shd w:val="clear" w:color="auto" w:fill="FFFFFF"/>
        </w:rPr>
        <w:t>«</w:t>
      </w:r>
      <w:r w:rsidR="00104A86" w:rsidRPr="00E80EAC">
        <w:rPr>
          <w:rFonts w:cs="Arial"/>
          <w:color w:val="auto"/>
          <w:sz w:val="24"/>
          <w:szCs w:val="24"/>
          <w:shd w:val="clear" w:color="auto" w:fill="FFFFFF"/>
        </w:rPr>
        <w:t xml:space="preserve"> </w:t>
      </w:r>
      <w:r w:rsidR="00552183" w:rsidRPr="00E80EAC">
        <w:rPr>
          <w:rFonts w:cs="Arial"/>
          <w:color w:val="auto"/>
          <w:sz w:val="24"/>
          <w:szCs w:val="24"/>
          <w:shd w:val="clear" w:color="auto" w:fill="FFFFFF"/>
        </w:rPr>
        <w:t>International Resource</w:t>
      </w:r>
      <w:r w:rsidR="00C53AD7" w:rsidRPr="00E80EAC">
        <w:rPr>
          <w:rFonts w:cs="Arial"/>
          <w:color w:val="auto"/>
          <w:sz w:val="24"/>
          <w:szCs w:val="24"/>
          <w:shd w:val="clear" w:color="auto" w:fill="FFFFFF"/>
        </w:rPr>
        <w:t xml:space="preserve"> </w:t>
      </w:r>
      <w:r w:rsidR="00552183" w:rsidRPr="00E80EAC">
        <w:rPr>
          <w:rFonts w:cs="Arial"/>
          <w:color w:val="auto"/>
          <w:sz w:val="24"/>
          <w:szCs w:val="24"/>
          <w:shd w:val="clear" w:color="auto" w:fill="FFFFFF"/>
        </w:rPr>
        <w:t>P</w:t>
      </w:r>
      <w:r w:rsidR="00C53AD7" w:rsidRPr="00E80EAC">
        <w:rPr>
          <w:rFonts w:cs="Arial"/>
          <w:color w:val="auto"/>
          <w:sz w:val="24"/>
          <w:szCs w:val="24"/>
          <w:shd w:val="clear" w:color="auto" w:fill="FFFFFF"/>
        </w:rPr>
        <w:t>anel »</w:t>
      </w:r>
      <w:r w:rsidR="00900886" w:rsidRPr="00E80EAC">
        <w:rPr>
          <w:rFonts w:cs="Arial"/>
          <w:b/>
          <w:bCs/>
          <w:color w:val="auto"/>
          <w:sz w:val="24"/>
          <w:szCs w:val="24"/>
          <w:shd w:val="clear" w:color="auto" w:fill="FFFFFF"/>
        </w:rPr>
        <w:t xml:space="preserve"> </w:t>
      </w:r>
      <w:r w:rsidR="00900886" w:rsidRPr="00E80EAC">
        <w:rPr>
          <w:color w:val="auto"/>
          <w:sz w:val="24"/>
          <w:szCs w:val="24"/>
        </w:rPr>
        <w:t>n</w:t>
      </w:r>
      <w:r w:rsidR="00893EDA" w:rsidRPr="00E80EAC">
        <w:rPr>
          <w:color w:val="auto"/>
          <w:sz w:val="24"/>
          <w:szCs w:val="24"/>
        </w:rPr>
        <w:t xml:space="preserve">ous </w:t>
      </w:r>
      <w:r w:rsidR="00712999" w:rsidRPr="00E80EAC">
        <w:rPr>
          <w:color w:val="auto"/>
          <w:sz w:val="24"/>
          <w:szCs w:val="24"/>
        </w:rPr>
        <w:t>utilisons 3</w:t>
      </w:r>
      <w:r w:rsidR="00893EDA" w:rsidRPr="00E80EAC">
        <w:rPr>
          <w:color w:val="auto"/>
          <w:sz w:val="24"/>
          <w:szCs w:val="24"/>
        </w:rPr>
        <w:t> fois plus de matières à l’échelle du globe</w:t>
      </w:r>
      <w:r w:rsidR="00AA0DE7" w:rsidRPr="00E80EAC">
        <w:rPr>
          <w:color w:val="auto"/>
          <w:sz w:val="24"/>
          <w:szCs w:val="24"/>
        </w:rPr>
        <w:t>.</w:t>
      </w:r>
      <w:r w:rsidR="004A479D" w:rsidRPr="00E80EAC">
        <w:rPr>
          <w:color w:val="auto"/>
          <w:sz w:val="24"/>
          <w:szCs w:val="24"/>
        </w:rPr>
        <w:t xml:space="preserve"> </w:t>
      </w:r>
      <w:r w:rsidR="00A04012" w:rsidRPr="00E80EAC">
        <w:rPr>
          <w:color w:val="auto"/>
          <w:sz w:val="24"/>
          <w:szCs w:val="24"/>
        </w:rPr>
        <w:t>Il y</w:t>
      </w:r>
      <w:r w:rsidR="003E112F" w:rsidRPr="00E80EAC">
        <w:rPr>
          <w:color w:val="auto"/>
          <w:sz w:val="24"/>
          <w:szCs w:val="24"/>
        </w:rPr>
        <w:t xml:space="preserve"> </w:t>
      </w:r>
      <w:r w:rsidR="00A04012" w:rsidRPr="00E80EAC">
        <w:rPr>
          <w:color w:val="auto"/>
          <w:sz w:val="24"/>
          <w:szCs w:val="24"/>
        </w:rPr>
        <w:t xml:space="preserve">a </w:t>
      </w:r>
      <w:r w:rsidR="003E112F" w:rsidRPr="00E80EAC">
        <w:rPr>
          <w:color w:val="auto"/>
          <w:sz w:val="24"/>
          <w:szCs w:val="24"/>
        </w:rPr>
        <w:t>diverse</w:t>
      </w:r>
      <w:r w:rsidR="00A04012" w:rsidRPr="00E80EAC">
        <w:rPr>
          <w:color w:val="auto"/>
          <w:sz w:val="24"/>
          <w:szCs w:val="24"/>
        </w:rPr>
        <w:t xml:space="preserve"> raison pourquoi cette ex</w:t>
      </w:r>
      <w:r w:rsidR="00310998" w:rsidRPr="00E80EAC">
        <w:rPr>
          <w:color w:val="auto"/>
          <w:sz w:val="24"/>
          <w:szCs w:val="24"/>
        </w:rPr>
        <w:t>ploitation</w:t>
      </w:r>
      <w:r w:rsidR="00A04012" w:rsidRPr="00E80EAC">
        <w:rPr>
          <w:color w:val="auto"/>
          <w:sz w:val="24"/>
          <w:szCs w:val="24"/>
        </w:rPr>
        <w:t xml:space="preserve"> </w:t>
      </w:r>
      <w:r w:rsidR="00724A3E" w:rsidRPr="00E80EAC">
        <w:rPr>
          <w:color w:val="auto"/>
          <w:sz w:val="24"/>
          <w:szCs w:val="24"/>
        </w:rPr>
        <w:t>accru</w:t>
      </w:r>
      <w:r w:rsidR="008173B5" w:rsidRPr="00E80EAC">
        <w:rPr>
          <w:color w:val="auto"/>
          <w:sz w:val="24"/>
          <w:szCs w:val="24"/>
        </w:rPr>
        <w:t>e</w:t>
      </w:r>
      <w:r w:rsidR="00724A3E" w:rsidRPr="00E80EAC">
        <w:rPr>
          <w:color w:val="auto"/>
          <w:sz w:val="24"/>
          <w:szCs w:val="24"/>
        </w:rPr>
        <w:t xml:space="preserve"> des ressources</w:t>
      </w:r>
      <w:r w:rsidR="00A005C7" w:rsidRPr="00E80EAC">
        <w:rPr>
          <w:color w:val="auto"/>
          <w:sz w:val="24"/>
          <w:szCs w:val="24"/>
        </w:rPr>
        <w:t xml:space="preserve"> </w:t>
      </w:r>
      <w:r w:rsidR="00F85FF0" w:rsidRPr="00E80EAC">
        <w:rPr>
          <w:color w:val="auto"/>
          <w:sz w:val="24"/>
          <w:szCs w:val="24"/>
        </w:rPr>
        <w:t>(</w:t>
      </w:r>
      <w:r w:rsidR="00724A3E" w:rsidRPr="00E80EAC">
        <w:rPr>
          <w:color w:val="auto"/>
          <w:sz w:val="24"/>
          <w:szCs w:val="24"/>
        </w:rPr>
        <w:t>nouvelle technologie, augmentation de</w:t>
      </w:r>
      <w:r w:rsidR="009A20AF" w:rsidRPr="00E80EAC">
        <w:rPr>
          <w:color w:val="auto"/>
          <w:sz w:val="24"/>
          <w:szCs w:val="24"/>
        </w:rPr>
        <w:t xml:space="preserve"> </w:t>
      </w:r>
      <w:r w:rsidR="00724A3E" w:rsidRPr="00E80EAC">
        <w:rPr>
          <w:color w:val="auto"/>
          <w:sz w:val="24"/>
          <w:szCs w:val="24"/>
        </w:rPr>
        <w:t>la population</w:t>
      </w:r>
      <w:r w:rsidR="00F85FF0" w:rsidRPr="00E80EAC">
        <w:rPr>
          <w:color w:val="auto"/>
          <w:sz w:val="24"/>
          <w:szCs w:val="24"/>
        </w:rPr>
        <w:t>..</w:t>
      </w:r>
      <w:r w:rsidR="009A20AF" w:rsidRPr="00E80EAC">
        <w:rPr>
          <w:color w:val="auto"/>
          <w:sz w:val="24"/>
          <w:szCs w:val="24"/>
        </w:rPr>
        <w:t>.</w:t>
      </w:r>
      <w:r w:rsidR="00F85FF0" w:rsidRPr="00E80EAC">
        <w:rPr>
          <w:color w:val="auto"/>
          <w:sz w:val="24"/>
          <w:szCs w:val="24"/>
        </w:rPr>
        <w:t>)</w:t>
      </w:r>
      <w:r w:rsidR="009A20AF" w:rsidRPr="00E80EAC">
        <w:rPr>
          <w:color w:val="auto"/>
          <w:sz w:val="24"/>
          <w:szCs w:val="24"/>
        </w:rPr>
        <w:t xml:space="preserve"> </w:t>
      </w:r>
    </w:p>
    <w:p w14:paraId="19ED33BF" w14:textId="437B137C" w:rsidR="00D13A6A" w:rsidRDefault="00421A35" w:rsidP="00695338">
      <w:pPr>
        <w:spacing w:line="360" w:lineRule="auto"/>
        <w:ind w:firstLine="720"/>
        <w:jc w:val="both"/>
        <w:rPr>
          <w:color w:val="auto"/>
          <w:sz w:val="24"/>
          <w:szCs w:val="24"/>
        </w:rPr>
      </w:pPr>
      <w:r w:rsidRPr="00421A35">
        <w:rPr>
          <w:color w:val="auto"/>
          <w:sz w:val="24"/>
          <w:szCs w:val="24"/>
        </w:rPr>
        <w:t>Pour mieux connaître le contexte</w:t>
      </w:r>
      <w:r w:rsidR="00B97379">
        <w:rPr>
          <w:color w:val="auto"/>
          <w:sz w:val="24"/>
          <w:szCs w:val="24"/>
        </w:rPr>
        <w:t>,</w:t>
      </w:r>
      <w:r w:rsidRPr="00421A35">
        <w:rPr>
          <w:color w:val="auto"/>
          <w:sz w:val="24"/>
          <w:szCs w:val="24"/>
        </w:rPr>
        <w:t xml:space="preserve"> je vais vous donner </w:t>
      </w:r>
      <w:r w:rsidR="00E81031">
        <w:rPr>
          <w:color w:val="auto"/>
          <w:sz w:val="24"/>
          <w:szCs w:val="24"/>
        </w:rPr>
        <w:t xml:space="preserve">quatre </w:t>
      </w:r>
      <w:r w:rsidRPr="00421A35">
        <w:rPr>
          <w:color w:val="auto"/>
          <w:sz w:val="24"/>
          <w:szCs w:val="24"/>
        </w:rPr>
        <w:t>définitions clés</w:t>
      </w:r>
      <w:r w:rsidR="00C24BEB">
        <w:rPr>
          <w:color w:val="auto"/>
          <w:sz w:val="24"/>
          <w:szCs w:val="24"/>
        </w:rPr>
        <w:t xml:space="preserve"> de compréhension</w:t>
      </w:r>
      <w:r w:rsidRPr="00421A35">
        <w:rPr>
          <w:color w:val="auto"/>
          <w:sz w:val="24"/>
          <w:szCs w:val="24"/>
        </w:rPr>
        <w:t xml:space="preserve"> que j'utiliserai </w:t>
      </w:r>
      <w:r w:rsidR="00C24BEB">
        <w:rPr>
          <w:color w:val="auto"/>
          <w:sz w:val="24"/>
          <w:szCs w:val="24"/>
        </w:rPr>
        <w:t>souvent</w:t>
      </w:r>
      <w:r w:rsidRPr="00421A35">
        <w:rPr>
          <w:color w:val="auto"/>
          <w:sz w:val="24"/>
          <w:szCs w:val="24"/>
        </w:rPr>
        <w:t xml:space="preserve"> dans mon rapport</w:t>
      </w:r>
      <w:r w:rsidR="004E1BFF">
        <w:rPr>
          <w:color w:val="auto"/>
          <w:sz w:val="24"/>
          <w:szCs w:val="24"/>
        </w:rPr>
        <w:t>.</w:t>
      </w:r>
    </w:p>
    <w:p w14:paraId="3F7606B2" w14:textId="77777777" w:rsidR="0007618F" w:rsidRPr="00E80EAC" w:rsidRDefault="0007618F" w:rsidP="00695338">
      <w:pPr>
        <w:spacing w:line="360" w:lineRule="auto"/>
        <w:ind w:firstLine="720"/>
        <w:jc w:val="both"/>
        <w:rPr>
          <w:rFonts w:asciiTheme="majorHAnsi" w:hAnsiTheme="majorHAnsi" w:cs="Times New Roman"/>
          <w:color w:val="auto"/>
          <w:sz w:val="24"/>
          <w:szCs w:val="24"/>
        </w:rPr>
      </w:pPr>
    </w:p>
    <w:p w14:paraId="145E24CC" w14:textId="6E8422DE" w:rsidR="0016151D" w:rsidRPr="006F18E0" w:rsidRDefault="00A94A10" w:rsidP="00F135B0">
      <w:pPr>
        <w:pStyle w:val="Paragraphedeliste"/>
        <w:numPr>
          <w:ilvl w:val="1"/>
          <w:numId w:val="26"/>
        </w:numPr>
        <w:rPr>
          <w:sz w:val="24"/>
          <w:szCs w:val="24"/>
          <w:u w:val="single"/>
        </w:rPr>
      </w:pPr>
      <w:bookmarkStart w:id="6" w:name="_Hlk80199376"/>
      <w:r w:rsidRPr="006F18E0">
        <w:rPr>
          <w:color w:val="auto"/>
          <w:sz w:val="24"/>
          <w:szCs w:val="24"/>
          <w:u w:val="single"/>
        </w:rPr>
        <w:t xml:space="preserve">Exploitation des ressources naturelles </w:t>
      </w:r>
    </w:p>
    <w:bookmarkEnd w:id="6"/>
    <w:p w14:paraId="5B6C0F47" w14:textId="109E5622" w:rsidR="005E0C6C" w:rsidRPr="00E80EAC" w:rsidRDefault="00613765" w:rsidP="004E1BFF">
      <w:pPr>
        <w:spacing w:line="360" w:lineRule="auto"/>
        <w:ind w:firstLine="360"/>
        <w:jc w:val="both"/>
        <w:rPr>
          <w:color w:val="auto"/>
          <w:sz w:val="24"/>
          <w:szCs w:val="24"/>
        </w:rPr>
      </w:pPr>
      <w:r w:rsidRPr="00E80EAC">
        <w:rPr>
          <w:color w:val="auto"/>
          <w:sz w:val="24"/>
          <w:szCs w:val="24"/>
        </w:rPr>
        <w:t>L'exploitation des ressources naturelles et une activité constante est vital pour tout être vivant, que ce soit animal, végétal où humaine</w:t>
      </w:r>
      <w:r w:rsidR="002F466B" w:rsidRPr="00E80EAC">
        <w:rPr>
          <w:color w:val="auto"/>
          <w:sz w:val="24"/>
          <w:szCs w:val="24"/>
        </w:rPr>
        <w:t>.</w:t>
      </w:r>
      <w:r w:rsidR="00575B28" w:rsidRPr="00E80EAC">
        <w:rPr>
          <w:color w:val="auto"/>
          <w:sz w:val="24"/>
          <w:szCs w:val="24"/>
        </w:rPr>
        <w:t xml:space="preserve"> </w:t>
      </w:r>
      <w:r w:rsidR="003E5045" w:rsidRPr="00E80EAC">
        <w:rPr>
          <w:color w:val="auto"/>
          <w:sz w:val="24"/>
          <w:szCs w:val="24"/>
        </w:rPr>
        <w:t>Quand une ressource limitée naturellement dans le temps, il peut y avoir une surexploitation, voir une disparition de cette ressource.</w:t>
      </w:r>
    </w:p>
    <w:p w14:paraId="6905B032" w14:textId="15036722" w:rsidR="001E36E4" w:rsidRPr="006F18E0" w:rsidRDefault="00A77312" w:rsidP="00F135B0">
      <w:pPr>
        <w:pStyle w:val="Paragraphedeliste"/>
        <w:numPr>
          <w:ilvl w:val="1"/>
          <w:numId w:val="26"/>
        </w:numPr>
        <w:jc w:val="both"/>
        <w:rPr>
          <w:sz w:val="24"/>
          <w:szCs w:val="24"/>
          <w:u w:val="single"/>
        </w:rPr>
      </w:pPr>
      <w:bookmarkStart w:id="7" w:name="_Hlk81003356"/>
      <w:r w:rsidRPr="006F18E0">
        <w:rPr>
          <w:color w:val="auto"/>
          <w:sz w:val="24"/>
          <w:szCs w:val="24"/>
          <w:u w:val="single"/>
        </w:rPr>
        <w:t xml:space="preserve">L’énergie fossile </w:t>
      </w:r>
    </w:p>
    <w:bookmarkEnd w:id="7"/>
    <w:p w14:paraId="6DBE8D65" w14:textId="5D796926" w:rsidR="00D13A6A" w:rsidRPr="00E80EAC" w:rsidRDefault="00C3326C" w:rsidP="00E80EAC">
      <w:pPr>
        <w:spacing w:line="360" w:lineRule="auto"/>
        <w:ind w:firstLine="360"/>
        <w:jc w:val="both"/>
        <w:rPr>
          <w:color w:val="auto"/>
          <w:sz w:val="24"/>
          <w:szCs w:val="24"/>
        </w:rPr>
      </w:pPr>
      <w:r w:rsidRPr="00EC47A1">
        <w:rPr>
          <w:color w:val="auto"/>
          <w:sz w:val="24"/>
          <w:szCs w:val="24"/>
        </w:rPr>
        <w:t xml:space="preserve">L'énergie fossile est une décomposition d'éléments organique provenant principalement d'animaux ou de plantes. </w:t>
      </w:r>
      <w:r w:rsidR="00321F57" w:rsidRPr="00EC47A1">
        <w:rPr>
          <w:color w:val="auto"/>
          <w:sz w:val="24"/>
          <w:szCs w:val="24"/>
        </w:rPr>
        <w:t>Les énergies fossiles sont tirées principalement du charbon, du pétrole et du gaz naturel.</w:t>
      </w:r>
      <w:r w:rsidR="002A7D87" w:rsidRPr="00EC47A1">
        <w:rPr>
          <w:color w:val="auto"/>
          <w:sz w:val="24"/>
          <w:szCs w:val="24"/>
        </w:rPr>
        <w:t xml:space="preserve"> </w:t>
      </w:r>
    </w:p>
    <w:p w14:paraId="16DE53C2" w14:textId="636B3A13" w:rsidR="00D86D59" w:rsidRPr="006F18E0" w:rsidRDefault="008F3E38" w:rsidP="00F135B0">
      <w:pPr>
        <w:pStyle w:val="Paragraphedeliste"/>
        <w:numPr>
          <w:ilvl w:val="1"/>
          <w:numId w:val="26"/>
        </w:numPr>
        <w:rPr>
          <w:color w:val="auto"/>
          <w:sz w:val="24"/>
          <w:szCs w:val="24"/>
          <w:u w:val="single"/>
        </w:rPr>
      </w:pPr>
      <w:bookmarkStart w:id="8" w:name="_Hlk80214419"/>
      <w:r w:rsidRPr="006F18E0">
        <w:rPr>
          <w:color w:val="auto"/>
          <w:sz w:val="24"/>
          <w:szCs w:val="24"/>
          <w:u w:val="single"/>
        </w:rPr>
        <w:t>L’é</w:t>
      </w:r>
      <w:r w:rsidR="00D86D59" w:rsidRPr="006F18E0">
        <w:rPr>
          <w:color w:val="auto"/>
          <w:sz w:val="24"/>
          <w:szCs w:val="24"/>
          <w:u w:val="single"/>
        </w:rPr>
        <w:t>nergie renouvelable</w:t>
      </w:r>
    </w:p>
    <w:bookmarkEnd w:id="8"/>
    <w:p w14:paraId="1293F020" w14:textId="470A56D8" w:rsidR="00DF53F6" w:rsidRPr="00EC47A1" w:rsidRDefault="00B132AB" w:rsidP="00172606">
      <w:pPr>
        <w:spacing w:line="360" w:lineRule="auto"/>
        <w:ind w:firstLine="360"/>
        <w:jc w:val="both"/>
        <w:rPr>
          <w:color w:val="auto"/>
          <w:sz w:val="24"/>
          <w:szCs w:val="24"/>
        </w:rPr>
      </w:pPr>
      <w:r w:rsidRPr="00EC47A1">
        <w:rPr>
          <w:color w:val="auto"/>
          <w:sz w:val="24"/>
          <w:szCs w:val="24"/>
        </w:rPr>
        <w:t>L'énergie renouvelable est une énergie dont la nature se renouvelle en permanence.</w:t>
      </w:r>
      <w:r w:rsidR="004B6128" w:rsidRPr="00EC47A1">
        <w:rPr>
          <w:color w:val="auto"/>
          <w:sz w:val="24"/>
          <w:szCs w:val="24"/>
        </w:rPr>
        <w:t xml:space="preserve"> Et les tirés principalement de 2 grandes sources d'énergie naturelles que soit le soleil (via les cycles de l'eau, les marées, les vents ou les croissances végétaux</w:t>
      </w:r>
      <w:r w:rsidR="008F0359" w:rsidRPr="00EC47A1">
        <w:rPr>
          <w:color w:val="auto"/>
          <w:sz w:val="24"/>
          <w:szCs w:val="24"/>
        </w:rPr>
        <w:t>)</w:t>
      </w:r>
      <w:r w:rsidR="004B6128" w:rsidRPr="00EC47A1">
        <w:rPr>
          <w:color w:val="auto"/>
          <w:sz w:val="24"/>
          <w:szCs w:val="24"/>
        </w:rPr>
        <w:t xml:space="preserve">, ou bien de la terre </w:t>
      </w:r>
      <w:r w:rsidR="00172606" w:rsidRPr="00EC47A1">
        <w:rPr>
          <w:color w:val="auto"/>
          <w:sz w:val="24"/>
          <w:szCs w:val="24"/>
        </w:rPr>
        <w:t>(géothermie</w:t>
      </w:r>
      <w:r w:rsidR="009E61F0" w:rsidRPr="00EC47A1">
        <w:rPr>
          <w:color w:val="auto"/>
          <w:sz w:val="24"/>
          <w:szCs w:val="24"/>
        </w:rPr>
        <w:t>, bioma</w:t>
      </w:r>
      <w:r w:rsidR="00A620DF" w:rsidRPr="00EC47A1">
        <w:rPr>
          <w:color w:val="auto"/>
          <w:sz w:val="24"/>
          <w:szCs w:val="24"/>
        </w:rPr>
        <w:t>sse…</w:t>
      </w:r>
      <w:r w:rsidR="00172606" w:rsidRPr="00EC47A1">
        <w:rPr>
          <w:color w:val="auto"/>
          <w:sz w:val="24"/>
          <w:szCs w:val="24"/>
        </w:rPr>
        <w:t>)</w:t>
      </w:r>
      <w:r w:rsidR="004B6128" w:rsidRPr="00EC47A1">
        <w:rPr>
          <w:color w:val="auto"/>
          <w:sz w:val="24"/>
          <w:szCs w:val="24"/>
        </w:rPr>
        <w:t xml:space="preserve">. </w:t>
      </w:r>
    </w:p>
    <w:p w14:paraId="7B519981" w14:textId="00F0DD4D" w:rsidR="00D13A6A" w:rsidRPr="00EC47A1" w:rsidRDefault="001E7B4A" w:rsidP="00E80EAC">
      <w:pPr>
        <w:spacing w:line="360" w:lineRule="auto"/>
        <w:ind w:firstLine="360"/>
        <w:jc w:val="both"/>
        <w:rPr>
          <w:color w:val="auto"/>
          <w:sz w:val="24"/>
          <w:szCs w:val="24"/>
        </w:rPr>
      </w:pPr>
      <w:r w:rsidRPr="00EC47A1">
        <w:rPr>
          <w:color w:val="auto"/>
          <w:sz w:val="24"/>
          <w:szCs w:val="24"/>
        </w:rPr>
        <w:lastRenderedPageBreak/>
        <w:t>O</w:t>
      </w:r>
      <w:r w:rsidR="008E6AC4" w:rsidRPr="00EC47A1">
        <w:rPr>
          <w:color w:val="auto"/>
          <w:sz w:val="24"/>
          <w:szCs w:val="24"/>
        </w:rPr>
        <w:t xml:space="preserve">n le surnomme </w:t>
      </w:r>
      <w:r w:rsidRPr="00EC47A1">
        <w:rPr>
          <w:color w:val="auto"/>
          <w:sz w:val="24"/>
          <w:szCs w:val="24"/>
        </w:rPr>
        <w:t>l’</w:t>
      </w:r>
      <w:r w:rsidR="008E6AC4" w:rsidRPr="00EC47A1">
        <w:rPr>
          <w:color w:val="auto"/>
          <w:sz w:val="24"/>
          <w:szCs w:val="24"/>
        </w:rPr>
        <w:t xml:space="preserve">énergie propre ou </w:t>
      </w:r>
      <w:r w:rsidR="00D842EE" w:rsidRPr="00EC47A1">
        <w:rPr>
          <w:color w:val="auto"/>
          <w:sz w:val="24"/>
          <w:szCs w:val="24"/>
        </w:rPr>
        <w:t>l’</w:t>
      </w:r>
      <w:r w:rsidR="008E6AC4" w:rsidRPr="00EC47A1">
        <w:rPr>
          <w:color w:val="auto"/>
          <w:sz w:val="24"/>
          <w:szCs w:val="24"/>
        </w:rPr>
        <w:t xml:space="preserve">énergie verte, car l'exploitation engendre très peu de déchets </w:t>
      </w:r>
      <w:r w:rsidR="00285C97" w:rsidRPr="00EC47A1">
        <w:rPr>
          <w:color w:val="auto"/>
          <w:sz w:val="24"/>
          <w:szCs w:val="24"/>
        </w:rPr>
        <w:t>ou</w:t>
      </w:r>
      <w:r w:rsidR="008E6AC4" w:rsidRPr="00EC47A1">
        <w:rPr>
          <w:color w:val="auto"/>
          <w:sz w:val="24"/>
          <w:szCs w:val="24"/>
        </w:rPr>
        <w:t xml:space="preserve"> d'émissions polluantes</w:t>
      </w:r>
      <w:r w:rsidR="001B5120" w:rsidRPr="00EC47A1">
        <w:rPr>
          <w:color w:val="auto"/>
          <w:sz w:val="24"/>
          <w:szCs w:val="24"/>
        </w:rPr>
        <w:t xml:space="preserve">. </w:t>
      </w:r>
      <w:r w:rsidR="004A3DB0" w:rsidRPr="00EC47A1">
        <w:rPr>
          <w:color w:val="auto"/>
          <w:sz w:val="24"/>
          <w:szCs w:val="24"/>
        </w:rPr>
        <w:t>Cependant</w:t>
      </w:r>
      <w:r w:rsidR="00E20C72" w:rsidRPr="00EC47A1">
        <w:rPr>
          <w:color w:val="auto"/>
          <w:sz w:val="24"/>
          <w:szCs w:val="24"/>
        </w:rPr>
        <w:t>, leur pouvoir énergétique</w:t>
      </w:r>
      <w:r w:rsidR="00EA5760" w:rsidRPr="00EC47A1">
        <w:rPr>
          <w:color w:val="auto"/>
          <w:sz w:val="24"/>
          <w:szCs w:val="24"/>
        </w:rPr>
        <w:t xml:space="preserve"> es</w:t>
      </w:r>
      <w:r w:rsidR="00E20C72" w:rsidRPr="00EC47A1">
        <w:rPr>
          <w:color w:val="auto"/>
          <w:sz w:val="24"/>
          <w:szCs w:val="24"/>
        </w:rPr>
        <w:t xml:space="preserve">t beaucoup plus faible </w:t>
      </w:r>
      <w:r w:rsidR="00FD29D3" w:rsidRPr="00EC47A1">
        <w:rPr>
          <w:color w:val="auto"/>
          <w:sz w:val="24"/>
          <w:szCs w:val="24"/>
        </w:rPr>
        <w:t>que celui de</w:t>
      </w:r>
      <w:r w:rsidR="004A3DB0" w:rsidRPr="00EC47A1">
        <w:rPr>
          <w:color w:val="auto"/>
          <w:sz w:val="24"/>
          <w:szCs w:val="24"/>
        </w:rPr>
        <w:t xml:space="preserve"> l'énergie dites non renouvelable.</w:t>
      </w:r>
    </w:p>
    <w:p w14:paraId="40E6DD24" w14:textId="45480B32" w:rsidR="002B05A5" w:rsidRPr="006F18E0" w:rsidRDefault="00722110" w:rsidP="00F135B0">
      <w:pPr>
        <w:pStyle w:val="Paragraphedeliste"/>
        <w:numPr>
          <w:ilvl w:val="1"/>
          <w:numId w:val="26"/>
        </w:numPr>
        <w:rPr>
          <w:color w:val="auto"/>
          <w:sz w:val="24"/>
          <w:szCs w:val="24"/>
          <w:u w:val="single"/>
        </w:rPr>
      </w:pPr>
      <w:bookmarkStart w:id="9" w:name="_Hlk81003417"/>
      <w:r w:rsidRPr="006F18E0">
        <w:rPr>
          <w:color w:val="auto"/>
          <w:sz w:val="24"/>
          <w:szCs w:val="24"/>
          <w:u w:val="single"/>
        </w:rPr>
        <w:t>L</w:t>
      </w:r>
      <w:r w:rsidR="002B05A5" w:rsidRPr="006F18E0">
        <w:rPr>
          <w:color w:val="auto"/>
          <w:sz w:val="24"/>
          <w:szCs w:val="24"/>
          <w:u w:val="single"/>
        </w:rPr>
        <w:t xml:space="preserve">a transition énergétique </w:t>
      </w:r>
    </w:p>
    <w:bookmarkEnd w:id="9"/>
    <w:p w14:paraId="092C6EBF" w14:textId="4974A7EA" w:rsidR="00722110" w:rsidRPr="00652F6F" w:rsidRDefault="00E64413" w:rsidP="00652F6F">
      <w:pPr>
        <w:spacing w:line="360" w:lineRule="auto"/>
        <w:ind w:firstLine="360"/>
        <w:jc w:val="both"/>
        <w:rPr>
          <w:color w:val="auto"/>
          <w:sz w:val="24"/>
          <w:szCs w:val="24"/>
        </w:rPr>
      </w:pPr>
      <w:r w:rsidRPr="00EC47A1">
        <w:rPr>
          <w:color w:val="auto"/>
          <w:sz w:val="24"/>
          <w:szCs w:val="24"/>
        </w:rPr>
        <w:t xml:space="preserve">La transition énergétique à </w:t>
      </w:r>
      <w:r w:rsidR="006D3565" w:rsidRPr="00EC47A1">
        <w:rPr>
          <w:color w:val="auto"/>
          <w:sz w:val="24"/>
          <w:szCs w:val="24"/>
        </w:rPr>
        <w:t>pour une</w:t>
      </w:r>
      <w:r w:rsidRPr="00EC47A1">
        <w:rPr>
          <w:color w:val="auto"/>
          <w:sz w:val="24"/>
          <w:szCs w:val="24"/>
        </w:rPr>
        <w:t xml:space="preserve"> </w:t>
      </w:r>
      <w:r w:rsidR="00DD5A66" w:rsidRPr="00EC47A1">
        <w:rPr>
          <w:color w:val="auto"/>
          <w:sz w:val="24"/>
          <w:szCs w:val="24"/>
        </w:rPr>
        <w:t>transformation profonde</w:t>
      </w:r>
      <w:r w:rsidRPr="00EC47A1">
        <w:rPr>
          <w:color w:val="auto"/>
          <w:sz w:val="24"/>
          <w:szCs w:val="24"/>
        </w:rPr>
        <w:t xml:space="preserve"> le système de production et de consommation d'énergie afin de réduire l'impact environnemental et de favoriser un modèle énergétique plus durable.</w:t>
      </w:r>
    </w:p>
    <w:p w14:paraId="65592907" w14:textId="67CCD90B" w:rsidR="00E81031" w:rsidRDefault="00652F6F" w:rsidP="00E81031">
      <w:pPr>
        <w:pStyle w:val="Titre1"/>
        <w:numPr>
          <w:ilvl w:val="0"/>
          <w:numId w:val="0"/>
        </w:numPr>
        <w:tabs>
          <w:tab w:val="left" w:pos="1512"/>
        </w:tabs>
      </w:pPr>
      <w:r w:rsidRPr="0000012D">
        <w:rPr>
          <w:sz w:val="28"/>
          <w:szCs w:val="20"/>
        </w:rPr>
        <w:t>Chapitre 2 Cahier des charges</w:t>
      </w:r>
    </w:p>
    <w:p w14:paraId="1D68C557" w14:textId="05800C65" w:rsidR="00A005C7" w:rsidRPr="00652F6F" w:rsidRDefault="00A005C7" w:rsidP="00652F6F">
      <w:pPr>
        <w:pStyle w:val="Titre1"/>
        <w:numPr>
          <w:ilvl w:val="0"/>
          <w:numId w:val="0"/>
        </w:numPr>
        <w:rPr>
          <w:sz w:val="28"/>
          <w:szCs w:val="20"/>
        </w:rPr>
      </w:pPr>
    </w:p>
    <w:p w14:paraId="1517574B" w14:textId="45D10F99" w:rsidR="004A156E" w:rsidRPr="00A44598" w:rsidRDefault="00D44C7E">
      <w:pPr>
        <w:rPr>
          <w:b/>
          <w:bCs/>
          <w:sz w:val="24"/>
          <w:szCs w:val="24"/>
        </w:rPr>
      </w:pPr>
      <w:r w:rsidRPr="00A44598">
        <w:rPr>
          <w:b/>
          <w:bCs/>
          <w:sz w:val="24"/>
          <w:szCs w:val="24"/>
        </w:rPr>
        <w:t xml:space="preserve">Situation </w:t>
      </w:r>
      <w:r w:rsidR="00AE06DF" w:rsidRPr="00A44598">
        <w:rPr>
          <w:b/>
          <w:bCs/>
          <w:sz w:val="24"/>
          <w:szCs w:val="24"/>
        </w:rPr>
        <w:t>–</w:t>
      </w:r>
      <w:r w:rsidRPr="00A44598">
        <w:rPr>
          <w:b/>
          <w:bCs/>
          <w:sz w:val="24"/>
          <w:szCs w:val="24"/>
        </w:rPr>
        <w:t xml:space="preserve"> </w:t>
      </w:r>
      <w:r w:rsidR="00697E5B" w:rsidRPr="00A44598">
        <w:rPr>
          <w:b/>
          <w:bCs/>
          <w:sz w:val="24"/>
          <w:szCs w:val="24"/>
        </w:rPr>
        <w:t>Connaître l’</w:t>
      </w:r>
      <w:r w:rsidR="00AE06DF" w:rsidRPr="00A44598">
        <w:rPr>
          <w:b/>
          <w:bCs/>
          <w:sz w:val="24"/>
          <w:szCs w:val="24"/>
        </w:rPr>
        <w:t>états des lieux dans le monde</w:t>
      </w:r>
      <w:r w:rsidR="00CF4BF4" w:rsidRPr="00A44598">
        <w:rPr>
          <w:b/>
          <w:bCs/>
          <w:sz w:val="24"/>
          <w:szCs w:val="24"/>
        </w:rPr>
        <w:t xml:space="preserve"> </w:t>
      </w:r>
      <w:r w:rsidR="00806011" w:rsidRPr="00A44598">
        <w:rPr>
          <w:b/>
          <w:bCs/>
          <w:sz w:val="24"/>
          <w:szCs w:val="24"/>
        </w:rPr>
        <w:t xml:space="preserve">la transition </w:t>
      </w:r>
      <w:r w:rsidR="000D3A2D" w:rsidRPr="00A44598">
        <w:rPr>
          <w:b/>
          <w:bCs/>
          <w:sz w:val="24"/>
          <w:szCs w:val="24"/>
        </w:rPr>
        <w:t>énergétique</w:t>
      </w:r>
      <w:r w:rsidR="00DE34DF" w:rsidRPr="00A44598">
        <w:rPr>
          <w:b/>
          <w:bCs/>
          <w:sz w:val="24"/>
          <w:szCs w:val="24"/>
        </w:rPr>
        <w:t xml:space="preserve"> </w:t>
      </w:r>
    </w:p>
    <w:p w14:paraId="7E3534C1" w14:textId="7A9C7EFE" w:rsidR="00C0089B" w:rsidRPr="00A44598" w:rsidRDefault="00975541" w:rsidP="00F135B0">
      <w:pPr>
        <w:pStyle w:val="Paragraphedeliste"/>
        <w:numPr>
          <w:ilvl w:val="1"/>
          <w:numId w:val="7"/>
        </w:numPr>
        <w:spacing w:line="276" w:lineRule="auto"/>
        <w:jc w:val="both"/>
        <w:rPr>
          <w:color w:val="auto"/>
          <w:sz w:val="24"/>
          <w:szCs w:val="24"/>
          <w:u w:val="single"/>
        </w:rPr>
      </w:pPr>
      <w:r w:rsidRPr="00A44598">
        <w:rPr>
          <w:color w:val="auto"/>
          <w:sz w:val="24"/>
          <w:szCs w:val="24"/>
          <w:u w:val="single"/>
        </w:rPr>
        <w:t>Contexte</w:t>
      </w:r>
    </w:p>
    <w:p w14:paraId="140E7D4C" w14:textId="1A59B303" w:rsidR="003500E3" w:rsidRPr="00A44598" w:rsidRDefault="003500E3" w:rsidP="00BA3640">
      <w:pPr>
        <w:spacing w:line="276" w:lineRule="auto"/>
        <w:jc w:val="both"/>
        <w:rPr>
          <w:b/>
          <w:bCs/>
          <w:color w:val="auto"/>
          <w:sz w:val="24"/>
          <w:szCs w:val="24"/>
        </w:rPr>
      </w:pPr>
      <w:r w:rsidRPr="00A44598">
        <w:rPr>
          <w:b/>
          <w:bCs/>
          <w:color w:val="auto"/>
          <w:sz w:val="24"/>
          <w:szCs w:val="24"/>
        </w:rPr>
        <w:t>E</w:t>
      </w:r>
      <w:r w:rsidR="00A46AC4" w:rsidRPr="00A44598">
        <w:rPr>
          <w:b/>
          <w:bCs/>
          <w:color w:val="auto"/>
          <w:sz w:val="24"/>
          <w:szCs w:val="24"/>
        </w:rPr>
        <w:t>njeux</w:t>
      </w:r>
    </w:p>
    <w:p w14:paraId="0AE98865" w14:textId="4C5AD346" w:rsidR="003500E3" w:rsidRPr="00A44598" w:rsidRDefault="003500E3" w:rsidP="00BA3640">
      <w:pPr>
        <w:spacing w:line="276" w:lineRule="auto"/>
        <w:jc w:val="both"/>
        <w:rPr>
          <w:color w:val="auto"/>
          <w:sz w:val="24"/>
          <w:szCs w:val="24"/>
        </w:rPr>
      </w:pPr>
      <w:r w:rsidRPr="00A44598">
        <w:rPr>
          <w:color w:val="auto"/>
          <w:sz w:val="24"/>
          <w:szCs w:val="24"/>
        </w:rPr>
        <w:t>Comprendre le comportement</w:t>
      </w:r>
      <w:r w:rsidR="00E74B01" w:rsidRPr="00A44598">
        <w:rPr>
          <w:color w:val="auto"/>
          <w:sz w:val="24"/>
          <w:szCs w:val="24"/>
        </w:rPr>
        <w:t xml:space="preserve"> </w:t>
      </w:r>
      <w:r w:rsidR="006F6530" w:rsidRPr="00A44598">
        <w:rPr>
          <w:color w:val="auto"/>
          <w:sz w:val="24"/>
          <w:szCs w:val="24"/>
        </w:rPr>
        <w:t xml:space="preserve">de chaque pays </w:t>
      </w:r>
      <w:r w:rsidRPr="00A44598">
        <w:rPr>
          <w:color w:val="auto"/>
          <w:sz w:val="24"/>
          <w:szCs w:val="24"/>
        </w:rPr>
        <w:t xml:space="preserve">de la consommation des énergies </w:t>
      </w:r>
      <w:r w:rsidR="00F37A70" w:rsidRPr="00A44598">
        <w:rPr>
          <w:color w:val="auto"/>
          <w:sz w:val="24"/>
          <w:szCs w:val="24"/>
        </w:rPr>
        <w:t>fossiles</w:t>
      </w:r>
      <w:r w:rsidRPr="00A44598">
        <w:rPr>
          <w:color w:val="auto"/>
          <w:sz w:val="24"/>
          <w:szCs w:val="24"/>
        </w:rPr>
        <w:t xml:space="preserve"> </w:t>
      </w:r>
      <w:r w:rsidR="007215D4" w:rsidRPr="00A44598">
        <w:rPr>
          <w:color w:val="auto"/>
          <w:sz w:val="24"/>
          <w:szCs w:val="24"/>
        </w:rPr>
        <w:t xml:space="preserve">et de connaître les pays </w:t>
      </w:r>
      <w:r w:rsidR="00201C8B" w:rsidRPr="00A44598">
        <w:rPr>
          <w:color w:val="auto"/>
          <w:sz w:val="24"/>
          <w:szCs w:val="24"/>
        </w:rPr>
        <w:t xml:space="preserve">qui </w:t>
      </w:r>
      <w:r w:rsidR="00CB378D" w:rsidRPr="00A44598">
        <w:rPr>
          <w:color w:val="auto"/>
          <w:sz w:val="24"/>
          <w:szCs w:val="24"/>
        </w:rPr>
        <w:t>font</w:t>
      </w:r>
      <w:r w:rsidRPr="00A44598">
        <w:rPr>
          <w:color w:val="auto"/>
          <w:sz w:val="24"/>
          <w:szCs w:val="24"/>
        </w:rPr>
        <w:t xml:space="preserve"> la transition énergétique.</w:t>
      </w:r>
    </w:p>
    <w:p w14:paraId="0BE3D4C3" w14:textId="696A2D18" w:rsidR="003500E3" w:rsidRPr="00A44598" w:rsidRDefault="00A46AC4" w:rsidP="00BA3640">
      <w:pPr>
        <w:spacing w:line="276" w:lineRule="auto"/>
        <w:jc w:val="both"/>
        <w:rPr>
          <w:b/>
          <w:bCs/>
          <w:color w:val="auto"/>
          <w:sz w:val="24"/>
          <w:szCs w:val="24"/>
        </w:rPr>
      </w:pPr>
      <w:r w:rsidRPr="00A44598">
        <w:rPr>
          <w:b/>
          <w:bCs/>
          <w:color w:val="auto"/>
          <w:sz w:val="24"/>
          <w:szCs w:val="24"/>
        </w:rPr>
        <w:t xml:space="preserve">Stratégie </w:t>
      </w:r>
    </w:p>
    <w:p w14:paraId="6892FBA8" w14:textId="079FDA24" w:rsidR="003500E3" w:rsidRPr="00A44598" w:rsidRDefault="003500E3" w:rsidP="00BA3640">
      <w:pPr>
        <w:spacing w:line="276" w:lineRule="auto"/>
        <w:jc w:val="both"/>
        <w:rPr>
          <w:color w:val="auto"/>
          <w:sz w:val="24"/>
          <w:szCs w:val="24"/>
        </w:rPr>
      </w:pPr>
      <w:r w:rsidRPr="00A44598">
        <w:rPr>
          <w:color w:val="auto"/>
          <w:sz w:val="24"/>
          <w:szCs w:val="24"/>
        </w:rPr>
        <w:t>Observer l’extraction énergétique pour chaque période.</w:t>
      </w:r>
    </w:p>
    <w:p w14:paraId="69CD3B7D" w14:textId="4391CE16" w:rsidR="003500E3" w:rsidRPr="00A44598" w:rsidRDefault="003500E3" w:rsidP="00F135B0">
      <w:pPr>
        <w:numPr>
          <w:ilvl w:val="0"/>
          <w:numId w:val="6"/>
        </w:numPr>
        <w:spacing w:line="276" w:lineRule="auto"/>
        <w:jc w:val="both"/>
        <w:rPr>
          <w:color w:val="auto"/>
          <w:sz w:val="24"/>
          <w:szCs w:val="24"/>
        </w:rPr>
      </w:pPr>
      <w:r w:rsidRPr="00A44598">
        <w:rPr>
          <w:color w:val="auto"/>
          <w:sz w:val="24"/>
          <w:szCs w:val="24"/>
        </w:rPr>
        <w:t>Le nombre de population</w:t>
      </w:r>
      <w:r w:rsidR="00AA795F" w:rsidRPr="00A44598">
        <w:rPr>
          <w:color w:val="auto"/>
          <w:sz w:val="24"/>
          <w:szCs w:val="24"/>
        </w:rPr>
        <w:t>s</w:t>
      </w:r>
      <w:r w:rsidR="000D4478" w:rsidRPr="00A44598">
        <w:rPr>
          <w:color w:val="auto"/>
          <w:sz w:val="24"/>
          <w:szCs w:val="24"/>
        </w:rPr>
        <w:t xml:space="preserve"> si c’est en rapport </w:t>
      </w:r>
      <w:r w:rsidR="00BD1759" w:rsidRPr="00A44598">
        <w:rPr>
          <w:color w:val="auto"/>
          <w:sz w:val="24"/>
          <w:szCs w:val="24"/>
        </w:rPr>
        <w:t xml:space="preserve">avec </w:t>
      </w:r>
      <w:r w:rsidR="003F51DE" w:rsidRPr="00A44598">
        <w:rPr>
          <w:color w:val="auto"/>
          <w:sz w:val="24"/>
          <w:szCs w:val="24"/>
        </w:rPr>
        <w:t>leurs consommations</w:t>
      </w:r>
      <w:r w:rsidR="00AA795F" w:rsidRPr="00A44598">
        <w:rPr>
          <w:color w:val="auto"/>
          <w:sz w:val="24"/>
          <w:szCs w:val="24"/>
        </w:rPr>
        <w:t xml:space="preserve"> </w:t>
      </w:r>
    </w:p>
    <w:p w14:paraId="017013FD" w14:textId="77777777" w:rsidR="003500E3" w:rsidRPr="00A44598" w:rsidRDefault="003500E3" w:rsidP="00F135B0">
      <w:pPr>
        <w:numPr>
          <w:ilvl w:val="0"/>
          <w:numId w:val="6"/>
        </w:numPr>
        <w:spacing w:line="276" w:lineRule="auto"/>
        <w:jc w:val="both"/>
        <w:rPr>
          <w:color w:val="auto"/>
          <w:sz w:val="24"/>
          <w:szCs w:val="24"/>
        </w:rPr>
      </w:pPr>
      <w:r w:rsidRPr="00A44598">
        <w:rPr>
          <w:color w:val="auto"/>
          <w:sz w:val="24"/>
          <w:szCs w:val="24"/>
        </w:rPr>
        <w:t>Connaître les ressources </w:t>
      </w:r>
    </w:p>
    <w:p w14:paraId="1FBD7950" w14:textId="37A8D0F4" w:rsidR="00896B7A" w:rsidRPr="00A44598" w:rsidRDefault="003500E3" w:rsidP="00F135B0">
      <w:pPr>
        <w:numPr>
          <w:ilvl w:val="0"/>
          <w:numId w:val="6"/>
        </w:numPr>
        <w:spacing w:line="276" w:lineRule="auto"/>
        <w:jc w:val="both"/>
        <w:rPr>
          <w:color w:val="auto"/>
          <w:sz w:val="24"/>
          <w:szCs w:val="24"/>
        </w:rPr>
      </w:pPr>
      <w:r w:rsidRPr="00A44598">
        <w:rPr>
          <w:color w:val="auto"/>
          <w:sz w:val="24"/>
          <w:szCs w:val="24"/>
        </w:rPr>
        <w:t>Le volume par unité</w:t>
      </w:r>
      <w:r w:rsidR="0053315C" w:rsidRPr="00A44598">
        <w:rPr>
          <w:color w:val="auto"/>
          <w:sz w:val="24"/>
          <w:szCs w:val="24"/>
        </w:rPr>
        <w:t xml:space="preserve"> d’énergie </w:t>
      </w:r>
    </w:p>
    <w:p w14:paraId="4ECF4621" w14:textId="4B6B5440" w:rsidR="00A53C8D" w:rsidRPr="00A44598" w:rsidRDefault="0090214A" w:rsidP="00BA3640">
      <w:pPr>
        <w:spacing w:line="276" w:lineRule="auto"/>
        <w:jc w:val="both"/>
        <w:rPr>
          <w:sz w:val="24"/>
          <w:szCs w:val="24"/>
        </w:rPr>
      </w:pPr>
      <w:r w:rsidRPr="00A44598">
        <w:rPr>
          <w:b/>
          <w:bCs/>
          <w:color w:val="auto"/>
          <w:sz w:val="24"/>
          <w:szCs w:val="24"/>
        </w:rPr>
        <w:t>Domaine d’application</w:t>
      </w:r>
      <w:r w:rsidRPr="00A44598">
        <w:rPr>
          <w:color w:val="auto"/>
          <w:sz w:val="24"/>
          <w:szCs w:val="24"/>
        </w:rPr>
        <w:t xml:space="preserve"> : les top 10 pays qui auront </w:t>
      </w:r>
      <w:r w:rsidR="00F75F83" w:rsidRPr="00A44598">
        <w:rPr>
          <w:color w:val="auto"/>
          <w:sz w:val="24"/>
          <w:szCs w:val="24"/>
        </w:rPr>
        <w:t>une forte consommation d’énergie</w:t>
      </w:r>
      <w:r w:rsidR="00F75F83" w:rsidRPr="00A44598">
        <w:rPr>
          <w:sz w:val="24"/>
          <w:szCs w:val="24"/>
        </w:rPr>
        <w:t>.</w:t>
      </w:r>
    </w:p>
    <w:p w14:paraId="41F9CCB5" w14:textId="61334635" w:rsidR="008C58DB" w:rsidRPr="00E121B0" w:rsidRDefault="00C22097" w:rsidP="00F135B0">
      <w:pPr>
        <w:pStyle w:val="Paragraphedeliste"/>
        <w:numPr>
          <w:ilvl w:val="1"/>
          <w:numId w:val="19"/>
        </w:numPr>
        <w:spacing w:line="276" w:lineRule="auto"/>
        <w:jc w:val="both"/>
        <w:rPr>
          <w:color w:val="auto"/>
          <w:sz w:val="24"/>
          <w:szCs w:val="24"/>
          <w:u w:val="single"/>
        </w:rPr>
      </w:pPr>
      <w:bookmarkStart w:id="10" w:name="_Hlk80220821"/>
      <w:r w:rsidRPr="00E121B0">
        <w:rPr>
          <w:color w:val="auto"/>
          <w:sz w:val="24"/>
          <w:szCs w:val="24"/>
          <w:u w:val="single"/>
        </w:rPr>
        <w:t>L’</w:t>
      </w:r>
      <w:r w:rsidR="000A7E83" w:rsidRPr="00E121B0">
        <w:rPr>
          <w:color w:val="auto"/>
          <w:sz w:val="24"/>
          <w:szCs w:val="24"/>
          <w:u w:val="single"/>
        </w:rPr>
        <w:t>objectifs</w:t>
      </w:r>
    </w:p>
    <w:bookmarkEnd w:id="10"/>
    <w:p w14:paraId="431B619B" w14:textId="77777777" w:rsidR="006F5ECA" w:rsidRPr="00A44598" w:rsidRDefault="00A043F6" w:rsidP="00BA3640">
      <w:pPr>
        <w:spacing w:line="276" w:lineRule="auto"/>
        <w:jc w:val="both"/>
        <w:rPr>
          <w:color w:val="auto"/>
          <w:sz w:val="24"/>
          <w:szCs w:val="24"/>
        </w:rPr>
      </w:pPr>
      <w:r w:rsidRPr="00A44598">
        <w:rPr>
          <w:color w:val="auto"/>
          <w:sz w:val="24"/>
          <w:szCs w:val="24"/>
        </w:rPr>
        <w:t xml:space="preserve">Avoir le bilan </w:t>
      </w:r>
      <w:r w:rsidR="006F5ECA" w:rsidRPr="00A44598">
        <w:rPr>
          <w:color w:val="auto"/>
          <w:sz w:val="24"/>
          <w:szCs w:val="24"/>
        </w:rPr>
        <w:t>pour chaque</w:t>
      </w:r>
      <w:r w:rsidR="0025296B" w:rsidRPr="00A44598">
        <w:rPr>
          <w:color w:val="auto"/>
          <w:sz w:val="24"/>
          <w:szCs w:val="24"/>
        </w:rPr>
        <w:t xml:space="preserve"> pays</w:t>
      </w:r>
      <w:r w:rsidR="002B3FA0" w:rsidRPr="00A44598">
        <w:rPr>
          <w:color w:val="auto"/>
          <w:sz w:val="24"/>
          <w:szCs w:val="24"/>
        </w:rPr>
        <w:t> :</w:t>
      </w:r>
      <w:r w:rsidR="0025296B" w:rsidRPr="00A44598">
        <w:rPr>
          <w:color w:val="auto"/>
          <w:sz w:val="24"/>
          <w:szCs w:val="24"/>
        </w:rPr>
        <w:t xml:space="preserve"> </w:t>
      </w:r>
    </w:p>
    <w:p w14:paraId="5F73A80E" w14:textId="26E25E58" w:rsidR="005B69FB" w:rsidRPr="00A44598" w:rsidRDefault="006F5ECA" w:rsidP="00F135B0">
      <w:pPr>
        <w:pStyle w:val="Paragraphedeliste"/>
        <w:numPr>
          <w:ilvl w:val="0"/>
          <w:numId w:val="8"/>
        </w:numPr>
        <w:spacing w:line="276" w:lineRule="auto"/>
        <w:jc w:val="both"/>
        <w:rPr>
          <w:color w:val="auto"/>
          <w:sz w:val="24"/>
          <w:szCs w:val="24"/>
        </w:rPr>
      </w:pPr>
      <w:bookmarkStart w:id="11" w:name="_Hlk80563219"/>
      <w:r w:rsidRPr="00A44598">
        <w:rPr>
          <w:color w:val="auto"/>
          <w:sz w:val="24"/>
          <w:szCs w:val="24"/>
        </w:rPr>
        <w:t>Une</w:t>
      </w:r>
      <w:r w:rsidR="005B69FB" w:rsidRPr="00A44598">
        <w:rPr>
          <w:color w:val="auto"/>
          <w:sz w:val="24"/>
          <w:szCs w:val="24"/>
        </w:rPr>
        <w:t xml:space="preserve"> visualisation </w:t>
      </w:r>
      <w:r w:rsidR="0079455B" w:rsidRPr="00A44598">
        <w:rPr>
          <w:color w:val="auto"/>
          <w:sz w:val="24"/>
          <w:szCs w:val="24"/>
        </w:rPr>
        <w:t>de</w:t>
      </w:r>
      <w:r w:rsidR="00537FB1" w:rsidRPr="00A44598">
        <w:rPr>
          <w:color w:val="auto"/>
          <w:sz w:val="24"/>
          <w:szCs w:val="24"/>
        </w:rPr>
        <w:t xml:space="preserve"> la</w:t>
      </w:r>
      <w:r w:rsidR="0079455B" w:rsidRPr="00A44598">
        <w:rPr>
          <w:color w:val="auto"/>
          <w:sz w:val="24"/>
          <w:szCs w:val="24"/>
        </w:rPr>
        <w:t xml:space="preserve"> consommation </w:t>
      </w:r>
      <w:r w:rsidR="005B69FB" w:rsidRPr="00A44598">
        <w:rPr>
          <w:color w:val="auto"/>
          <w:sz w:val="24"/>
          <w:szCs w:val="24"/>
        </w:rPr>
        <w:t>d</w:t>
      </w:r>
      <w:r w:rsidR="0079455B" w:rsidRPr="00A44598">
        <w:rPr>
          <w:color w:val="auto"/>
          <w:sz w:val="24"/>
          <w:szCs w:val="24"/>
        </w:rPr>
        <w:t>’</w:t>
      </w:r>
      <w:r w:rsidR="002B3FA0" w:rsidRPr="00A44598">
        <w:rPr>
          <w:color w:val="auto"/>
          <w:sz w:val="24"/>
          <w:szCs w:val="24"/>
        </w:rPr>
        <w:t>énergie fossile</w:t>
      </w:r>
      <w:r w:rsidR="0079455B" w:rsidRPr="00A44598">
        <w:rPr>
          <w:color w:val="auto"/>
          <w:sz w:val="24"/>
          <w:szCs w:val="24"/>
        </w:rPr>
        <w:t xml:space="preserve"> (le pétrole)</w:t>
      </w:r>
      <w:r w:rsidR="009C02F3" w:rsidRPr="00A44598">
        <w:rPr>
          <w:color w:val="auto"/>
          <w:sz w:val="24"/>
          <w:szCs w:val="24"/>
        </w:rPr>
        <w:t xml:space="preserve">  </w:t>
      </w:r>
    </w:p>
    <w:p w14:paraId="425A4FBF" w14:textId="6237F678" w:rsidR="00356C93" w:rsidRPr="00A44598" w:rsidRDefault="006F5ECA" w:rsidP="00F135B0">
      <w:pPr>
        <w:pStyle w:val="Paragraphedeliste"/>
        <w:numPr>
          <w:ilvl w:val="0"/>
          <w:numId w:val="8"/>
        </w:numPr>
        <w:spacing w:line="276" w:lineRule="auto"/>
        <w:jc w:val="both"/>
        <w:rPr>
          <w:color w:val="auto"/>
          <w:sz w:val="24"/>
          <w:szCs w:val="24"/>
        </w:rPr>
      </w:pPr>
      <w:r w:rsidRPr="00A44598">
        <w:rPr>
          <w:color w:val="auto"/>
          <w:sz w:val="24"/>
          <w:szCs w:val="24"/>
        </w:rPr>
        <w:t>Une</w:t>
      </w:r>
      <w:r w:rsidR="00356C93" w:rsidRPr="00A44598">
        <w:rPr>
          <w:color w:val="auto"/>
          <w:sz w:val="24"/>
          <w:szCs w:val="24"/>
        </w:rPr>
        <w:t xml:space="preserve"> visualisation </w:t>
      </w:r>
      <w:r w:rsidR="00A325E5" w:rsidRPr="00A44598">
        <w:rPr>
          <w:color w:val="auto"/>
          <w:sz w:val="24"/>
          <w:szCs w:val="24"/>
        </w:rPr>
        <w:t>d</w:t>
      </w:r>
      <w:r w:rsidR="00372995" w:rsidRPr="00A44598">
        <w:rPr>
          <w:color w:val="auto"/>
          <w:sz w:val="24"/>
          <w:szCs w:val="24"/>
        </w:rPr>
        <w:t xml:space="preserve">e </w:t>
      </w:r>
      <w:r w:rsidR="005943EA" w:rsidRPr="00A44598">
        <w:rPr>
          <w:color w:val="auto"/>
          <w:sz w:val="24"/>
          <w:szCs w:val="24"/>
        </w:rPr>
        <w:t>la consommation</w:t>
      </w:r>
      <w:r w:rsidR="00A325E5" w:rsidRPr="00A44598">
        <w:rPr>
          <w:color w:val="auto"/>
          <w:sz w:val="24"/>
          <w:szCs w:val="24"/>
        </w:rPr>
        <w:t xml:space="preserve"> </w:t>
      </w:r>
      <w:r w:rsidR="005943EA" w:rsidRPr="00A44598">
        <w:rPr>
          <w:color w:val="auto"/>
          <w:sz w:val="24"/>
          <w:szCs w:val="24"/>
        </w:rPr>
        <w:t>d’</w:t>
      </w:r>
      <w:r w:rsidR="00B20928" w:rsidRPr="00A44598">
        <w:rPr>
          <w:color w:val="auto"/>
          <w:sz w:val="24"/>
          <w:szCs w:val="24"/>
        </w:rPr>
        <w:t>énergies propres</w:t>
      </w:r>
      <w:r w:rsidR="004B369A" w:rsidRPr="00A44598">
        <w:rPr>
          <w:color w:val="auto"/>
          <w:sz w:val="24"/>
          <w:szCs w:val="24"/>
        </w:rPr>
        <w:t> </w:t>
      </w:r>
      <w:r w:rsidR="00456C99" w:rsidRPr="00A44598">
        <w:rPr>
          <w:color w:val="auto"/>
          <w:sz w:val="24"/>
          <w:szCs w:val="24"/>
        </w:rPr>
        <w:t xml:space="preserve"> </w:t>
      </w:r>
    </w:p>
    <w:p w14:paraId="6E528E04" w14:textId="08971738" w:rsidR="00B72263" w:rsidRPr="0068788D" w:rsidRDefault="00E0032C" w:rsidP="00F135B0">
      <w:pPr>
        <w:pStyle w:val="Paragraphedeliste"/>
        <w:numPr>
          <w:ilvl w:val="0"/>
          <w:numId w:val="8"/>
        </w:numPr>
        <w:spacing w:line="276" w:lineRule="auto"/>
        <w:jc w:val="both"/>
        <w:rPr>
          <w:color w:val="auto"/>
          <w:sz w:val="24"/>
          <w:szCs w:val="24"/>
        </w:rPr>
      </w:pPr>
      <w:r w:rsidRPr="00A44598">
        <w:rPr>
          <w:color w:val="auto"/>
          <w:sz w:val="24"/>
          <w:szCs w:val="24"/>
        </w:rPr>
        <w:t>Le nombre de population par pays</w:t>
      </w:r>
      <w:bookmarkEnd w:id="11"/>
    </w:p>
    <w:p w14:paraId="0DCE3D86" w14:textId="50F4B35F" w:rsidR="00323BF7" w:rsidRPr="00E121B0" w:rsidRDefault="00801B40" w:rsidP="00F135B0">
      <w:pPr>
        <w:pStyle w:val="Paragraphedeliste"/>
        <w:numPr>
          <w:ilvl w:val="1"/>
          <w:numId w:val="19"/>
        </w:numPr>
        <w:spacing w:line="276" w:lineRule="auto"/>
        <w:rPr>
          <w:color w:val="auto"/>
          <w:sz w:val="24"/>
          <w:szCs w:val="24"/>
          <w:u w:val="single"/>
        </w:rPr>
      </w:pPr>
      <w:bookmarkStart w:id="12" w:name="_Hlk80263297"/>
      <w:bookmarkStart w:id="13" w:name="_Hlk81003484"/>
      <w:r w:rsidRPr="00E121B0">
        <w:rPr>
          <w:color w:val="auto"/>
          <w:sz w:val="24"/>
          <w:szCs w:val="24"/>
          <w:u w:val="single"/>
        </w:rPr>
        <w:lastRenderedPageBreak/>
        <w:t>Contrainte</w:t>
      </w:r>
      <w:r w:rsidR="00207094" w:rsidRPr="00E121B0">
        <w:rPr>
          <w:color w:val="auto"/>
          <w:sz w:val="24"/>
          <w:szCs w:val="24"/>
          <w:u w:val="single"/>
        </w:rPr>
        <w:t>s</w:t>
      </w:r>
      <w:bookmarkEnd w:id="12"/>
      <w:r w:rsidRPr="00E121B0">
        <w:rPr>
          <w:color w:val="auto"/>
          <w:sz w:val="24"/>
          <w:szCs w:val="24"/>
          <w:u w:val="single"/>
        </w:rPr>
        <w:t xml:space="preserve"> </w:t>
      </w:r>
    </w:p>
    <w:bookmarkEnd w:id="13"/>
    <w:p w14:paraId="6FD5F1CB" w14:textId="27F1866D" w:rsidR="00AC7A9D" w:rsidRPr="00A44598" w:rsidRDefault="00AC7A9D" w:rsidP="00BA3640">
      <w:pPr>
        <w:spacing w:line="276" w:lineRule="auto"/>
        <w:rPr>
          <w:color w:val="auto"/>
          <w:sz w:val="24"/>
          <w:szCs w:val="24"/>
        </w:rPr>
      </w:pPr>
      <w:r w:rsidRPr="00A44598">
        <w:rPr>
          <w:color w:val="auto"/>
          <w:sz w:val="24"/>
          <w:szCs w:val="24"/>
        </w:rPr>
        <w:t xml:space="preserve">• </w:t>
      </w:r>
      <w:r w:rsidRPr="00A44598">
        <w:rPr>
          <w:b/>
          <w:bCs/>
          <w:color w:val="auto"/>
          <w:sz w:val="24"/>
          <w:szCs w:val="24"/>
        </w:rPr>
        <w:t>Contraintes sur le choix du sujet</w:t>
      </w:r>
      <w:r w:rsidRPr="00A44598">
        <w:rPr>
          <w:color w:val="auto"/>
          <w:sz w:val="24"/>
          <w:szCs w:val="24"/>
        </w:rPr>
        <w:t xml:space="preserve"> : Avoir une bonne compréhension et l</w:t>
      </w:r>
      <w:r w:rsidR="007763F9" w:rsidRPr="00A44598">
        <w:rPr>
          <w:color w:val="auto"/>
          <w:sz w:val="24"/>
          <w:szCs w:val="24"/>
        </w:rPr>
        <w:t>ecture</w:t>
      </w:r>
      <w:r w:rsidRPr="00A44598">
        <w:rPr>
          <w:color w:val="auto"/>
          <w:sz w:val="24"/>
          <w:szCs w:val="24"/>
        </w:rPr>
        <w:t xml:space="preserve"> </w:t>
      </w:r>
      <w:r w:rsidR="00A73E2A" w:rsidRPr="00A44598">
        <w:rPr>
          <w:color w:val="auto"/>
          <w:sz w:val="24"/>
          <w:szCs w:val="24"/>
        </w:rPr>
        <w:t>du</w:t>
      </w:r>
      <w:r w:rsidRPr="00A44598">
        <w:rPr>
          <w:color w:val="auto"/>
          <w:sz w:val="24"/>
          <w:szCs w:val="24"/>
        </w:rPr>
        <w:t xml:space="preserve"> sujet choisi</w:t>
      </w:r>
    </w:p>
    <w:p w14:paraId="7DA9F80C" w14:textId="5378C6FE" w:rsidR="00AC7A9D" w:rsidRPr="00A44598" w:rsidRDefault="00AC7A9D" w:rsidP="00BA3640">
      <w:pPr>
        <w:spacing w:line="276" w:lineRule="auto"/>
        <w:rPr>
          <w:color w:val="auto"/>
          <w:sz w:val="24"/>
          <w:szCs w:val="24"/>
        </w:rPr>
      </w:pPr>
      <w:r w:rsidRPr="00A44598">
        <w:rPr>
          <w:color w:val="auto"/>
          <w:sz w:val="24"/>
          <w:szCs w:val="24"/>
        </w:rPr>
        <w:t xml:space="preserve">• </w:t>
      </w:r>
      <w:r w:rsidRPr="00A44598">
        <w:rPr>
          <w:b/>
          <w:bCs/>
          <w:color w:val="auto"/>
          <w:sz w:val="24"/>
          <w:szCs w:val="24"/>
        </w:rPr>
        <w:t>Contrainte de délais</w:t>
      </w:r>
      <w:r w:rsidRPr="00A44598">
        <w:rPr>
          <w:color w:val="auto"/>
          <w:sz w:val="24"/>
          <w:szCs w:val="24"/>
        </w:rPr>
        <w:t xml:space="preserve"> : </w:t>
      </w:r>
      <w:r w:rsidR="00396AB7" w:rsidRPr="00A44598">
        <w:rPr>
          <w:color w:val="auto"/>
          <w:sz w:val="24"/>
          <w:szCs w:val="24"/>
        </w:rPr>
        <w:t xml:space="preserve">Correction </w:t>
      </w:r>
      <w:r w:rsidR="00E72843" w:rsidRPr="00A44598">
        <w:rPr>
          <w:color w:val="auto"/>
          <w:sz w:val="24"/>
          <w:szCs w:val="24"/>
        </w:rPr>
        <w:t xml:space="preserve">des outils utilisés </w:t>
      </w:r>
    </w:p>
    <w:p w14:paraId="13EE1CC1" w14:textId="46FCF0C9" w:rsidR="00090B93" w:rsidRDefault="00AC7A9D" w:rsidP="00090B93">
      <w:pPr>
        <w:spacing w:line="276" w:lineRule="auto"/>
        <w:rPr>
          <w:color w:val="auto"/>
          <w:sz w:val="24"/>
          <w:szCs w:val="24"/>
        </w:rPr>
      </w:pPr>
      <w:r w:rsidRPr="00A44598">
        <w:rPr>
          <w:color w:val="auto"/>
          <w:sz w:val="24"/>
          <w:szCs w:val="24"/>
        </w:rPr>
        <w:t xml:space="preserve">• </w:t>
      </w:r>
      <w:r w:rsidRPr="00A44598">
        <w:rPr>
          <w:b/>
          <w:bCs/>
          <w:color w:val="auto"/>
          <w:sz w:val="24"/>
          <w:szCs w:val="24"/>
        </w:rPr>
        <w:t xml:space="preserve">Contrainte sur la base de </w:t>
      </w:r>
      <w:r w:rsidR="00A57B65" w:rsidRPr="00A44598">
        <w:rPr>
          <w:b/>
          <w:bCs/>
          <w:color w:val="auto"/>
          <w:sz w:val="24"/>
          <w:szCs w:val="24"/>
        </w:rPr>
        <w:t>données</w:t>
      </w:r>
      <w:r w:rsidR="00090B93" w:rsidRPr="00A44598">
        <w:rPr>
          <w:color w:val="auto"/>
          <w:sz w:val="24"/>
          <w:szCs w:val="24"/>
        </w:rPr>
        <w:t xml:space="preserve"> :</w:t>
      </w:r>
      <w:r w:rsidRPr="00A44598">
        <w:rPr>
          <w:color w:val="auto"/>
          <w:sz w:val="24"/>
          <w:szCs w:val="24"/>
        </w:rPr>
        <w:t xml:space="preserve"> </w:t>
      </w:r>
      <w:r w:rsidR="00FA1535" w:rsidRPr="00A44598">
        <w:rPr>
          <w:color w:val="auto"/>
          <w:sz w:val="24"/>
          <w:szCs w:val="24"/>
        </w:rPr>
        <w:t>Trop grande quantité de donnée à trait</w:t>
      </w:r>
      <w:r w:rsidR="001B6594" w:rsidRPr="00A44598">
        <w:rPr>
          <w:color w:val="auto"/>
          <w:sz w:val="24"/>
          <w:szCs w:val="24"/>
        </w:rPr>
        <w:t xml:space="preserve">er </w:t>
      </w:r>
      <w:r w:rsidR="00D03BDE" w:rsidRPr="00A44598">
        <w:rPr>
          <w:color w:val="auto"/>
          <w:sz w:val="24"/>
          <w:szCs w:val="24"/>
        </w:rPr>
        <w:t>en</w:t>
      </w:r>
      <w:r w:rsidR="00361B8A" w:rsidRPr="00A44598">
        <w:rPr>
          <w:color w:val="auto"/>
          <w:sz w:val="24"/>
          <w:szCs w:val="24"/>
        </w:rPr>
        <w:t xml:space="preserve"> </w:t>
      </w:r>
      <w:r w:rsidR="00E13FFE" w:rsidRPr="00A44598">
        <w:rPr>
          <w:color w:val="auto"/>
          <w:sz w:val="24"/>
          <w:szCs w:val="24"/>
        </w:rPr>
        <w:t>la visualisation</w:t>
      </w:r>
    </w:p>
    <w:p w14:paraId="161B1227" w14:textId="5A4B7F22" w:rsidR="00EC47A1" w:rsidRPr="00DF3ADC" w:rsidRDefault="00DF3ADC" w:rsidP="00F135B0">
      <w:pPr>
        <w:pStyle w:val="Paragraphedeliste"/>
        <w:numPr>
          <w:ilvl w:val="1"/>
          <w:numId w:val="19"/>
        </w:numPr>
        <w:spacing w:line="276" w:lineRule="auto"/>
        <w:rPr>
          <w:color w:val="auto"/>
          <w:sz w:val="24"/>
          <w:szCs w:val="24"/>
          <w:u w:val="single"/>
        </w:rPr>
      </w:pPr>
      <w:bookmarkStart w:id="14" w:name="_Hlk81185941"/>
      <w:r w:rsidRPr="00DF3ADC">
        <w:rPr>
          <w:color w:val="auto"/>
          <w:sz w:val="24"/>
          <w:szCs w:val="24"/>
          <w:u w:val="single"/>
        </w:rPr>
        <w:t>Tâches</w:t>
      </w:r>
      <w:r w:rsidR="00355FEE" w:rsidRPr="00DF3ADC">
        <w:rPr>
          <w:color w:val="auto"/>
          <w:sz w:val="24"/>
          <w:szCs w:val="24"/>
          <w:u w:val="single"/>
        </w:rPr>
        <w:t xml:space="preserve"> des technique</w:t>
      </w:r>
      <w:r w:rsidR="004E57C4" w:rsidRPr="00DF3ADC">
        <w:rPr>
          <w:color w:val="auto"/>
          <w:sz w:val="24"/>
          <w:szCs w:val="24"/>
          <w:u w:val="single"/>
        </w:rPr>
        <w:t xml:space="preserve">s </w:t>
      </w:r>
    </w:p>
    <w:bookmarkEnd w:id="14"/>
    <w:p w14:paraId="75EA343B" w14:textId="6B876C0B" w:rsidR="00012EF9" w:rsidRDefault="00CB18D3" w:rsidP="00012EF9">
      <w:pPr>
        <w:spacing w:line="276" w:lineRule="auto"/>
        <w:rPr>
          <w:color w:val="au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E882A33" wp14:editId="0B976973">
            <wp:simplePos x="0" y="0"/>
            <wp:positionH relativeFrom="margin">
              <wp:posOffset>-701040</wp:posOffset>
            </wp:positionH>
            <wp:positionV relativeFrom="paragraph">
              <wp:posOffset>435610</wp:posOffset>
            </wp:positionV>
            <wp:extent cx="6510020" cy="3009900"/>
            <wp:effectExtent l="0" t="0" r="508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" b="1136"/>
                    <a:stretch/>
                  </pic:blipFill>
                  <pic:spPr bwMode="auto">
                    <a:xfrm>
                      <a:off x="0" y="0"/>
                      <a:ext cx="651002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EF9">
        <w:rPr>
          <w:color w:val="auto"/>
          <w:sz w:val="24"/>
          <w:szCs w:val="24"/>
        </w:rPr>
        <w:t xml:space="preserve">C’est un </w:t>
      </w:r>
      <w:r w:rsidR="00FF3320">
        <w:rPr>
          <w:color w:val="auto"/>
          <w:sz w:val="24"/>
          <w:szCs w:val="24"/>
        </w:rPr>
        <w:t xml:space="preserve">écosystème de données utilisés </w:t>
      </w:r>
      <w:r w:rsidR="00DF3ADC">
        <w:rPr>
          <w:color w:val="auto"/>
          <w:sz w:val="24"/>
          <w:szCs w:val="24"/>
        </w:rPr>
        <w:t xml:space="preserve">pour </w:t>
      </w:r>
      <w:r w:rsidR="000529DE">
        <w:rPr>
          <w:color w:val="auto"/>
          <w:sz w:val="24"/>
          <w:szCs w:val="24"/>
        </w:rPr>
        <w:t>développer un programme.</w:t>
      </w:r>
    </w:p>
    <w:p w14:paraId="770550CA" w14:textId="2DF6AE3F" w:rsidR="000529DE" w:rsidRDefault="000529DE" w:rsidP="00012EF9">
      <w:pPr>
        <w:spacing w:line="276" w:lineRule="auto"/>
        <w:rPr>
          <w:color w:val="auto"/>
          <w:sz w:val="24"/>
          <w:szCs w:val="24"/>
        </w:rPr>
      </w:pPr>
    </w:p>
    <w:p w14:paraId="790635FA" w14:textId="77777777" w:rsidR="00EC47A1" w:rsidRPr="00A44598" w:rsidRDefault="00EC47A1" w:rsidP="00090B93">
      <w:pPr>
        <w:spacing w:line="276" w:lineRule="auto"/>
        <w:rPr>
          <w:color w:val="auto"/>
          <w:sz w:val="24"/>
          <w:szCs w:val="24"/>
        </w:rPr>
      </w:pPr>
    </w:p>
    <w:p w14:paraId="15BF2BD0" w14:textId="4450C19D" w:rsidR="00456A4B" w:rsidRPr="004B16E4" w:rsidRDefault="006B0F22" w:rsidP="00F135B0">
      <w:pPr>
        <w:pStyle w:val="Paragraphedeliste"/>
        <w:numPr>
          <w:ilvl w:val="1"/>
          <w:numId w:val="19"/>
        </w:numPr>
        <w:rPr>
          <w:color w:val="auto"/>
          <w:sz w:val="24"/>
          <w:szCs w:val="24"/>
          <w:u w:val="single"/>
        </w:rPr>
      </w:pPr>
      <w:bookmarkStart w:id="15" w:name="_Hlk81185976"/>
      <w:r w:rsidRPr="004B16E4">
        <w:rPr>
          <w:color w:val="auto"/>
          <w:sz w:val="24"/>
          <w:szCs w:val="24"/>
          <w:u w:val="single"/>
        </w:rPr>
        <w:t>Langage et outils utilisés</w:t>
      </w:r>
    </w:p>
    <w:tbl>
      <w:tblPr>
        <w:tblStyle w:val="TableauGrille4-Accentuation6"/>
        <w:tblW w:w="10774" w:type="dxa"/>
        <w:tblInd w:w="-1281" w:type="dxa"/>
        <w:tblLook w:val="04A0" w:firstRow="1" w:lastRow="0" w:firstColumn="1" w:lastColumn="0" w:noHBand="0" w:noVBand="1"/>
      </w:tblPr>
      <w:tblGrid>
        <w:gridCol w:w="3261"/>
        <w:gridCol w:w="7513"/>
      </w:tblGrid>
      <w:tr w:rsidR="00C41996" w14:paraId="050C32B9" w14:textId="77777777" w:rsidTr="008C68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bookmarkEnd w:id="15"/>
          <w:p w14:paraId="0220B9D8" w14:textId="16F2AF2D" w:rsidR="00C41996" w:rsidRPr="00A44598" w:rsidRDefault="00AB5A75" w:rsidP="00694276">
            <w:pPr>
              <w:rPr>
                <w:color w:val="auto"/>
                <w:sz w:val="24"/>
                <w:szCs w:val="24"/>
                <w:u w:val="single"/>
              </w:rPr>
            </w:pPr>
            <w:r w:rsidRPr="00A44598">
              <w:rPr>
                <w:color w:val="auto"/>
                <w:sz w:val="24"/>
                <w:szCs w:val="24"/>
                <w:u w:val="single"/>
              </w:rPr>
              <w:t xml:space="preserve">Outils </w:t>
            </w:r>
          </w:p>
        </w:tc>
        <w:tc>
          <w:tcPr>
            <w:tcW w:w="7513" w:type="dxa"/>
          </w:tcPr>
          <w:p w14:paraId="3C863E2E" w14:textId="14DC8E5B" w:rsidR="00C41996" w:rsidRPr="00A44598" w:rsidRDefault="00AB5A75" w:rsidP="006942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  <w:u w:val="single"/>
              </w:rPr>
            </w:pPr>
            <w:r w:rsidRPr="00A44598">
              <w:rPr>
                <w:color w:val="auto"/>
                <w:sz w:val="24"/>
                <w:szCs w:val="24"/>
                <w:u w:val="single"/>
              </w:rPr>
              <w:t xml:space="preserve">Utilisation </w:t>
            </w:r>
          </w:p>
        </w:tc>
      </w:tr>
      <w:tr w:rsidR="00C41996" w14:paraId="4EAE2687" w14:textId="77777777" w:rsidTr="008C6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40029CAD" w14:textId="28D9CE6B" w:rsidR="00C41996" w:rsidRPr="00A44598" w:rsidRDefault="0061443F" w:rsidP="00426C8C">
            <w:pPr>
              <w:jc w:val="center"/>
              <w:rPr>
                <w:b w:val="0"/>
                <w:bCs w:val="0"/>
                <w:color w:val="auto"/>
                <w:sz w:val="24"/>
                <w:szCs w:val="24"/>
              </w:rPr>
            </w:pPr>
            <w:r w:rsidRPr="00A44598">
              <w:rPr>
                <w:b w:val="0"/>
                <w:bCs w:val="0"/>
                <w:color w:val="auto"/>
                <w:sz w:val="24"/>
                <w:szCs w:val="24"/>
              </w:rPr>
              <w:t>Python</w:t>
            </w:r>
          </w:p>
        </w:tc>
        <w:tc>
          <w:tcPr>
            <w:tcW w:w="7513" w:type="dxa"/>
          </w:tcPr>
          <w:p w14:paraId="3F417EE6" w14:textId="79A58FC7" w:rsidR="00C41996" w:rsidRPr="00A44598" w:rsidRDefault="00C224DD" w:rsidP="00426C8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00A44598">
              <w:rPr>
                <w:color w:val="auto"/>
                <w:sz w:val="24"/>
                <w:szCs w:val="24"/>
              </w:rPr>
              <w:t>Langage orienté objet pour traiter la Data et développer des applications</w:t>
            </w:r>
            <w:r w:rsidR="00CE0114" w:rsidRPr="00A44598">
              <w:rPr>
                <w:color w:val="auto"/>
                <w:sz w:val="24"/>
                <w:szCs w:val="24"/>
              </w:rPr>
              <w:t>.</w:t>
            </w:r>
          </w:p>
        </w:tc>
      </w:tr>
      <w:tr w:rsidR="00C41996" w14:paraId="0050E189" w14:textId="77777777" w:rsidTr="00CB18D3">
        <w:trPr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A08F53E" w14:textId="1696D86E" w:rsidR="00C41996" w:rsidRPr="00A44598" w:rsidRDefault="00815A82" w:rsidP="008B5F74">
            <w:pPr>
              <w:jc w:val="center"/>
              <w:rPr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A44598">
              <w:rPr>
                <w:b w:val="0"/>
                <w:bCs w:val="0"/>
                <w:color w:val="auto"/>
                <w:sz w:val="24"/>
                <w:szCs w:val="24"/>
              </w:rPr>
              <w:t>Jupyter</w:t>
            </w:r>
            <w:proofErr w:type="spellEnd"/>
            <w:r w:rsidRPr="00A44598">
              <w:rPr>
                <w:b w:val="0"/>
                <w:bCs w:val="0"/>
                <w:color w:val="auto"/>
                <w:sz w:val="24"/>
                <w:szCs w:val="24"/>
              </w:rPr>
              <w:t xml:space="preserve"> Notebook</w:t>
            </w:r>
          </w:p>
        </w:tc>
        <w:tc>
          <w:tcPr>
            <w:tcW w:w="7513" w:type="dxa"/>
          </w:tcPr>
          <w:p w14:paraId="14B50A17" w14:textId="5F89B34A" w:rsidR="00C41996" w:rsidRPr="00A44598" w:rsidRDefault="0001609D" w:rsidP="00B1467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00A44598">
              <w:rPr>
                <w:color w:val="auto"/>
                <w:sz w:val="24"/>
                <w:szCs w:val="24"/>
              </w:rPr>
              <w:t>Application web pour exécuter du code : sert aux chargement, exploration, traitement et nettoyage des données</w:t>
            </w:r>
            <w:r w:rsidR="00CE0114" w:rsidRPr="00A44598">
              <w:rPr>
                <w:color w:val="auto"/>
                <w:sz w:val="24"/>
                <w:szCs w:val="24"/>
              </w:rPr>
              <w:t>.</w:t>
            </w:r>
          </w:p>
        </w:tc>
      </w:tr>
      <w:tr w:rsidR="00C41996" w14:paraId="0FAE0EB3" w14:textId="77777777" w:rsidTr="008C6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39E8FBB1" w14:textId="16233228" w:rsidR="00C41996" w:rsidRPr="00A44598" w:rsidRDefault="009716D6" w:rsidP="008B5F74">
            <w:pPr>
              <w:jc w:val="center"/>
              <w:rPr>
                <w:b w:val="0"/>
                <w:bCs w:val="0"/>
                <w:color w:val="auto"/>
                <w:sz w:val="24"/>
                <w:szCs w:val="24"/>
              </w:rPr>
            </w:pPr>
            <w:r w:rsidRPr="00A44598">
              <w:rPr>
                <w:b w:val="0"/>
                <w:bCs w:val="0"/>
                <w:color w:val="auto"/>
                <w:sz w:val="24"/>
                <w:szCs w:val="24"/>
              </w:rPr>
              <w:lastRenderedPageBreak/>
              <w:t>MySQL</w:t>
            </w:r>
            <w:r w:rsidR="00017DBB" w:rsidRPr="00A44598">
              <w:rPr>
                <w:b w:val="0"/>
                <w:bCs w:val="0"/>
                <w:color w:val="auto"/>
                <w:sz w:val="24"/>
                <w:szCs w:val="24"/>
              </w:rPr>
              <w:t xml:space="preserve"> Workbench 8.0</w:t>
            </w:r>
          </w:p>
        </w:tc>
        <w:tc>
          <w:tcPr>
            <w:tcW w:w="7513" w:type="dxa"/>
          </w:tcPr>
          <w:p w14:paraId="3A0C949D" w14:textId="4E7C624C" w:rsidR="00C41996" w:rsidRPr="00A44598" w:rsidRDefault="00543789" w:rsidP="00942A7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00A44598">
              <w:rPr>
                <w:color w:val="auto"/>
                <w:sz w:val="24"/>
                <w:szCs w:val="24"/>
              </w:rPr>
              <w:t xml:space="preserve">IDE SQL pour la conception de la base de </w:t>
            </w:r>
            <w:r w:rsidR="00CB18D3" w:rsidRPr="00A44598">
              <w:rPr>
                <w:color w:val="auto"/>
                <w:sz w:val="24"/>
                <w:szCs w:val="24"/>
              </w:rPr>
              <w:t>données</w:t>
            </w:r>
            <w:r w:rsidRPr="00A44598">
              <w:rPr>
                <w:color w:val="auto"/>
                <w:sz w:val="24"/>
                <w:szCs w:val="24"/>
              </w:rPr>
              <w:t>, la visualisation et administration de la base de données</w:t>
            </w:r>
            <w:r w:rsidR="00CE0114" w:rsidRPr="00A44598">
              <w:rPr>
                <w:color w:val="auto"/>
                <w:sz w:val="24"/>
                <w:szCs w:val="24"/>
              </w:rPr>
              <w:t>.</w:t>
            </w:r>
          </w:p>
        </w:tc>
      </w:tr>
      <w:tr w:rsidR="00C41996" w14:paraId="45C637F5" w14:textId="77777777" w:rsidTr="008B5F74">
        <w:trPr>
          <w:trHeight w:val="8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3769D54" w14:textId="14506B2F" w:rsidR="00C41996" w:rsidRPr="00A44598" w:rsidRDefault="008B5F74" w:rsidP="008B5F74">
            <w:pPr>
              <w:jc w:val="center"/>
              <w:rPr>
                <w:b w:val="0"/>
                <w:bCs w:val="0"/>
                <w:color w:val="auto"/>
                <w:sz w:val="24"/>
                <w:szCs w:val="24"/>
              </w:rPr>
            </w:pPr>
            <w:r w:rsidRPr="00A44598">
              <w:rPr>
                <w:b w:val="0"/>
                <w:bCs w:val="0"/>
                <w:color w:val="auto"/>
                <w:sz w:val="24"/>
                <w:szCs w:val="24"/>
              </w:rPr>
              <w:t>Power BI</w:t>
            </w:r>
          </w:p>
        </w:tc>
        <w:tc>
          <w:tcPr>
            <w:tcW w:w="7513" w:type="dxa"/>
          </w:tcPr>
          <w:p w14:paraId="187E711E" w14:textId="3974893E" w:rsidR="00C41996" w:rsidRPr="00A44598" w:rsidRDefault="008B5F74" w:rsidP="00694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00A44598">
              <w:rPr>
                <w:color w:val="auto"/>
                <w:sz w:val="24"/>
                <w:szCs w:val="24"/>
              </w:rPr>
              <w:t>V</w:t>
            </w:r>
            <w:r w:rsidR="001059A7" w:rsidRPr="00A44598">
              <w:rPr>
                <w:color w:val="auto"/>
                <w:sz w:val="24"/>
                <w:szCs w:val="24"/>
              </w:rPr>
              <w:t>isualisation des données (Data Visualisation)</w:t>
            </w:r>
            <w:r w:rsidR="00CE0114" w:rsidRPr="00A44598">
              <w:rPr>
                <w:color w:val="auto"/>
                <w:sz w:val="24"/>
                <w:szCs w:val="24"/>
              </w:rPr>
              <w:t>.</w:t>
            </w:r>
          </w:p>
        </w:tc>
      </w:tr>
      <w:tr w:rsidR="00C41996" w14:paraId="0A2C7468" w14:textId="77777777" w:rsidTr="00E227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605D8459" w14:textId="11876DB4" w:rsidR="00C41996" w:rsidRPr="00A44598" w:rsidRDefault="0071186D" w:rsidP="00E2279E">
            <w:pPr>
              <w:jc w:val="center"/>
              <w:rPr>
                <w:b w:val="0"/>
                <w:bCs w:val="0"/>
                <w:color w:val="auto"/>
                <w:sz w:val="24"/>
                <w:szCs w:val="24"/>
              </w:rPr>
            </w:pPr>
            <w:r w:rsidRPr="00A44598">
              <w:rPr>
                <w:b w:val="0"/>
                <w:bCs w:val="0"/>
                <w:color w:val="auto"/>
                <w:sz w:val="24"/>
                <w:szCs w:val="24"/>
              </w:rPr>
              <w:t>Notion.</w:t>
            </w:r>
            <w:r w:rsidR="00E2279E" w:rsidRPr="00A44598">
              <w:rPr>
                <w:b w:val="0"/>
                <w:bCs w:val="0"/>
                <w:color w:val="auto"/>
                <w:sz w:val="24"/>
                <w:szCs w:val="24"/>
              </w:rPr>
              <w:t>so</w:t>
            </w:r>
          </w:p>
        </w:tc>
        <w:tc>
          <w:tcPr>
            <w:tcW w:w="7513" w:type="dxa"/>
          </w:tcPr>
          <w:p w14:paraId="7EAB3C12" w14:textId="3A8B5109" w:rsidR="00C41996" w:rsidRPr="00A44598" w:rsidRDefault="005D17A2" w:rsidP="00694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00A44598">
              <w:rPr>
                <w:color w:val="auto"/>
                <w:sz w:val="24"/>
                <w:szCs w:val="24"/>
              </w:rPr>
              <w:t>Gestion de projet, permet de visualiser les tâches selon la méthode Agile.</w:t>
            </w:r>
          </w:p>
        </w:tc>
      </w:tr>
      <w:tr w:rsidR="00F76E7D" w14:paraId="423A7A3A" w14:textId="77777777" w:rsidTr="00CB18D3">
        <w:trPr>
          <w:trHeight w:val="1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5D81D1B" w14:textId="2965E37E" w:rsidR="00F76E7D" w:rsidRPr="00C25958" w:rsidRDefault="00F76E7D" w:rsidP="00E2279E">
            <w:pPr>
              <w:jc w:val="center"/>
              <w:rPr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C25958">
              <w:rPr>
                <w:b w:val="0"/>
                <w:bCs w:val="0"/>
                <w:color w:val="auto"/>
                <w:sz w:val="24"/>
                <w:szCs w:val="24"/>
              </w:rPr>
              <w:t>Git</w:t>
            </w:r>
            <w:r w:rsidR="00C25958" w:rsidRPr="00C25958">
              <w:rPr>
                <w:b w:val="0"/>
                <w:bCs w:val="0"/>
                <w:color w:val="auto"/>
                <w:sz w:val="24"/>
                <w:szCs w:val="24"/>
              </w:rPr>
              <w:t>hub</w:t>
            </w:r>
            <w:proofErr w:type="spellEnd"/>
          </w:p>
        </w:tc>
        <w:tc>
          <w:tcPr>
            <w:tcW w:w="7513" w:type="dxa"/>
          </w:tcPr>
          <w:p w14:paraId="1EE13EFF" w14:textId="0D2F1490" w:rsidR="00F76E7D" w:rsidRPr="00A44598" w:rsidRDefault="00922FA4" w:rsidP="00922F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00922FA4">
              <w:rPr>
                <w:color w:val="auto"/>
                <w:sz w:val="24"/>
                <w:szCs w:val="24"/>
              </w:rPr>
              <w:t>GitHub est un site web conçu pour partager le code</w:t>
            </w:r>
            <w:r>
              <w:rPr>
                <w:color w:val="auto"/>
                <w:sz w:val="24"/>
                <w:szCs w:val="24"/>
              </w:rPr>
              <w:t xml:space="preserve"> </w:t>
            </w:r>
            <w:r w:rsidRPr="00922FA4">
              <w:rPr>
                <w:color w:val="auto"/>
                <w:sz w:val="24"/>
                <w:szCs w:val="24"/>
              </w:rPr>
              <w:t>source d'un projet de développement d'application mis à œuvre par plusieurs programmeurs.</w:t>
            </w:r>
          </w:p>
        </w:tc>
      </w:tr>
      <w:tr w:rsidR="00BE515D" w14:paraId="786237B3" w14:textId="77777777" w:rsidTr="00CB1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4CF860E7" w14:textId="0FC02565" w:rsidR="00BE515D" w:rsidRPr="00C25958" w:rsidRDefault="00BE515D" w:rsidP="00E2279E">
            <w:pPr>
              <w:jc w:val="center"/>
              <w:rPr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b w:val="0"/>
                <w:bCs w:val="0"/>
                <w:color w:val="auto"/>
                <w:sz w:val="24"/>
                <w:szCs w:val="24"/>
              </w:rPr>
              <w:t xml:space="preserve">One </w:t>
            </w:r>
            <w:r w:rsidR="00925549">
              <w:rPr>
                <w:b w:val="0"/>
                <w:bCs w:val="0"/>
                <w:color w:val="auto"/>
                <w:sz w:val="24"/>
                <w:szCs w:val="24"/>
              </w:rPr>
              <w:t>Drive</w:t>
            </w:r>
          </w:p>
        </w:tc>
        <w:tc>
          <w:tcPr>
            <w:tcW w:w="7513" w:type="dxa"/>
          </w:tcPr>
          <w:p w14:paraId="6FAA6E9C" w14:textId="183B196B" w:rsidR="00BE515D" w:rsidRPr="00922FA4" w:rsidRDefault="009E588D" w:rsidP="00922F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009E588D">
              <w:rPr>
                <w:color w:val="auto"/>
                <w:sz w:val="24"/>
                <w:szCs w:val="24"/>
              </w:rPr>
              <w:t xml:space="preserve">OneDrive permet de stocker </w:t>
            </w:r>
            <w:r w:rsidR="00D35708">
              <w:rPr>
                <w:color w:val="auto"/>
                <w:sz w:val="24"/>
                <w:szCs w:val="24"/>
              </w:rPr>
              <w:t>des</w:t>
            </w:r>
            <w:r w:rsidRPr="009E588D">
              <w:rPr>
                <w:color w:val="auto"/>
                <w:sz w:val="24"/>
                <w:szCs w:val="24"/>
              </w:rPr>
              <w:t xml:space="preserve"> fichiers personnels au sein d'un emplacement unique</w:t>
            </w:r>
            <w:r w:rsidR="00D35708">
              <w:rPr>
                <w:color w:val="auto"/>
                <w:sz w:val="24"/>
                <w:szCs w:val="24"/>
              </w:rPr>
              <w:t xml:space="preserve"> et</w:t>
            </w:r>
            <w:r w:rsidR="00D858CB">
              <w:rPr>
                <w:color w:val="auto"/>
                <w:sz w:val="24"/>
                <w:szCs w:val="24"/>
              </w:rPr>
              <w:t xml:space="preserve"> aussi</w:t>
            </w:r>
            <w:r w:rsidRPr="009E588D">
              <w:rPr>
                <w:color w:val="auto"/>
                <w:sz w:val="24"/>
                <w:szCs w:val="24"/>
              </w:rPr>
              <w:t xml:space="preserve"> de partager avec d'autres personnes </w:t>
            </w:r>
            <w:r w:rsidR="00284385">
              <w:rPr>
                <w:color w:val="auto"/>
                <w:sz w:val="24"/>
                <w:szCs w:val="24"/>
              </w:rPr>
              <w:t>à</w:t>
            </w:r>
            <w:r w:rsidRPr="009E588D">
              <w:rPr>
                <w:color w:val="auto"/>
                <w:sz w:val="24"/>
                <w:szCs w:val="24"/>
              </w:rPr>
              <w:t xml:space="preserve"> n'importe quel appareil connecté à Internet.</w:t>
            </w:r>
          </w:p>
        </w:tc>
      </w:tr>
    </w:tbl>
    <w:p w14:paraId="4BD7C3D2" w14:textId="743BC091" w:rsidR="00694276" w:rsidRDefault="00694276" w:rsidP="00694276">
      <w:pPr>
        <w:rPr>
          <w:color w:val="auto"/>
          <w:sz w:val="24"/>
          <w:szCs w:val="24"/>
          <w:u w:val="single"/>
        </w:rPr>
      </w:pPr>
    </w:p>
    <w:p w14:paraId="79C82FD2" w14:textId="5B2C4171" w:rsidR="002E4B2E" w:rsidRPr="002E4B2E" w:rsidRDefault="002E4B2E" w:rsidP="002E4B2E">
      <w:pPr>
        <w:keepNext/>
        <w:keepLines/>
        <w:tabs>
          <w:tab w:val="left" w:pos="1512"/>
        </w:tabs>
        <w:spacing w:before="600" w:after="60"/>
        <w:contextualSpacing/>
        <w:outlineLvl w:val="0"/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bookmarkStart w:id="16" w:name="_Hlk81184307"/>
      <w:r w:rsidRPr="002E4B2E">
        <w:rPr>
          <w:rFonts w:asciiTheme="majorHAnsi" w:eastAsiaTheme="majorEastAsia" w:hAnsiTheme="majorHAnsi" w:cstheme="majorBidi"/>
          <w:color w:val="007789" w:themeColor="accent1" w:themeShade="BF"/>
          <w:sz w:val="28"/>
          <w:szCs w:val="20"/>
        </w:rPr>
        <w:t xml:space="preserve">Chapitre </w:t>
      </w:r>
      <w:r w:rsidR="00DD1014">
        <w:rPr>
          <w:rFonts w:asciiTheme="majorHAnsi" w:eastAsiaTheme="majorEastAsia" w:hAnsiTheme="majorHAnsi" w:cstheme="majorBidi"/>
          <w:color w:val="007789" w:themeColor="accent1" w:themeShade="BF"/>
          <w:sz w:val="28"/>
          <w:szCs w:val="20"/>
        </w:rPr>
        <w:t>3</w:t>
      </w:r>
      <w:r w:rsidRPr="002E4B2E">
        <w:rPr>
          <w:rFonts w:asciiTheme="majorHAnsi" w:eastAsiaTheme="majorEastAsia" w:hAnsiTheme="majorHAnsi" w:cstheme="majorBidi"/>
          <w:color w:val="007789" w:themeColor="accent1" w:themeShade="BF"/>
          <w:sz w:val="28"/>
          <w:szCs w:val="20"/>
        </w:rPr>
        <w:t xml:space="preserve"> </w:t>
      </w:r>
      <w:bookmarkStart w:id="17" w:name="_Hlk81186060"/>
      <w:r w:rsidR="00AF2EFD">
        <w:rPr>
          <w:rFonts w:asciiTheme="majorHAnsi" w:eastAsiaTheme="majorEastAsia" w:hAnsiTheme="majorHAnsi" w:cstheme="majorBidi"/>
          <w:color w:val="007789" w:themeColor="accent1" w:themeShade="BF"/>
          <w:sz w:val="28"/>
          <w:szCs w:val="20"/>
        </w:rPr>
        <w:t xml:space="preserve">Architecture en général </w:t>
      </w:r>
      <w:bookmarkEnd w:id="17"/>
    </w:p>
    <w:bookmarkEnd w:id="16"/>
    <w:p w14:paraId="3357606E" w14:textId="7FB1E744" w:rsidR="002F3E73" w:rsidRDefault="002F3E73" w:rsidP="00694276">
      <w:pPr>
        <w:rPr>
          <w:color w:val="auto"/>
          <w:sz w:val="24"/>
          <w:szCs w:val="24"/>
          <w:u w:val="single"/>
        </w:rPr>
      </w:pPr>
    </w:p>
    <w:p w14:paraId="3F08E0DF" w14:textId="5349FB2F" w:rsidR="002F3E73" w:rsidRPr="000868BC" w:rsidRDefault="004E52F0" w:rsidP="000868BC"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L’</w:t>
      </w:r>
      <w:r w:rsidR="000868BC" w:rsidRPr="000868BC">
        <w:rPr>
          <w:color w:val="auto"/>
          <w:sz w:val="24"/>
          <w:szCs w:val="24"/>
        </w:rPr>
        <w:t>architecture générale, décrit de manière</w:t>
      </w:r>
      <w:r w:rsidR="00BB3408">
        <w:rPr>
          <w:color w:val="auto"/>
          <w:sz w:val="24"/>
          <w:szCs w:val="24"/>
        </w:rPr>
        <w:t xml:space="preserve"> </w:t>
      </w:r>
      <w:r w:rsidR="000868BC" w:rsidRPr="000868BC">
        <w:rPr>
          <w:color w:val="auto"/>
          <w:sz w:val="24"/>
          <w:szCs w:val="24"/>
        </w:rPr>
        <w:t xml:space="preserve">schématique le fonctionnement de </w:t>
      </w:r>
      <w:r>
        <w:rPr>
          <w:color w:val="auto"/>
          <w:sz w:val="24"/>
          <w:szCs w:val="24"/>
        </w:rPr>
        <w:t xml:space="preserve">mon </w:t>
      </w:r>
      <w:r w:rsidR="000868BC" w:rsidRPr="000868BC">
        <w:rPr>
          <w:color w:val="auto"/>
          <w:sz w:val="24"/>
          <w:szCs w:val="24"/>
        </w:rPr>
        <w:t>programme</w:t>
      </w:r>
      <w:r w:rsidR="008B57FF" w:rsidRPr="000868BC">
        <w:rPr>
          <w:noProof/>
        </w:rPr>
        <w:drawing>
          <wp:anchor distT="0" distB="0" distL="114300" distR="114300" simplePos="0" relativeHeight="251666432" behindDoc="0" locked="0" layoutInCell="1" allowOverlap="1" wp14:anchorId="7FFF02FC" wp14:editId="67087A04">
            <wp:simplePos x="0" y="0"/>
            <wp:positionH relativeFrom="margin">
              <wp:posOffset>-228600</wp:posOffset>
            </wp:positionH>
            <wp:positionV relativeFrom="paragraph">
              <wp:posOffset>807085</wp:posOffset>
            </wp:positionV>
            <wp:extent cx="6042660" cy="3063240"/>
            <wp:effectExtent l="0" t="0" r="0" b="381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648" r="-720"/>
                    <a:stretch/>
                  </pic:blipFill>
                  <pic:spPr bwMode="auto">
                    <a:xfrm>
                      <a:off x="0" y="0"/>
                      <a:ext cx="604266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631">
        <w:rPr>
          <w:color w:val="auto"/>
          <w:sz w:val="24"/>
          <w:szCs w:val="24"/>
        </w:rPr>
        <w:t>.</w:t>
      </w:r>
    </w:p>
    <w:p w14:paraId="38ACE2CC" w14:textId="3F5396C7" w:rsidR="00DD1014" w:rsidRPr="002E4B2E" w:rsidRDefault="00DD1014" w:rsidP="00DD1014">
      <w:pPr>
        <w:keepNext/>
        <w:keepLines/>
        <w:tabs>
          <w:tab w:val="left" w:pos="1512"/>
        </w:tabs>
        <w:spacing w:before="600" w:after="60"/>
        <w:contextualSpacing/>
        <w:outlineLvl w:val="0"/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 w:rsidRPr="002E4B2E">
        <w:rPr>
          <w:rFonts w:asciiTheme="majorHAnsi" w:eastAsiaTheme="majorEastAsia" w:hAnsiTheme="majorHAnsi" w:cstheme="majorBidi"/>
          <w:color w:val="007789" w:themeColor="accent1" w:themeShade="BF"/>
          <w:sz w:val="28"/>
          <w:szCs w:val="20"/>
        </w:rPr>
        <w:lastRenderedPageBreak/>
        <w:t xml:space="preserve">Chapitre </w:t>
      </w:r>
      <w:r>
        <w:rPr>
          <w:rFonts w:asciiTheme="majorHAnsi" w:eastAsiaTheme="majorEastAsia" w:hAnsiTheme="majorHAnsi" w:cstheme="majorBidi"/>
          <w:color w:val="007789" w:themeColor="accent1" w:themeShade="BF"/>
          <w:sz w:val="28"/>
          <w:szCs w:val="20"/>
        </w:rPr>
        <w:t xml:space="preserve">4 Les </w:t>
      </w:r>
      <w:r w:rsidRPr="00DD1014">
        <w:rPr>
          <w:rFonts w:asciiTheme="majorHAnsi" w:eastAsiaTheme="majorEastAsia" w:hAnsiTheme="majorHAnsi" w:cstheme="majorBidi"/>
          <w:color w:val="007789" w:themeColor="accent1" w:themeShade="BF"/>
          <w:sz w:val="28"/>
          <w:szCs w:val="20"/>
        </w:rPr>
        <w:t xml:space="preserve">différentes étapes de la préparation de la donnée   </w:t>
      </w:r>
    </w:p>
    <w:p w14:paraId="5F1A168C" w14:textId="04C18C98" w:rsidR="004E10F8" w:rsidRDefault="004E10F8" w:rsidP="00DD1014">
      <w:pPr>
        <w:pStyle w:val="Titre1"/>
        <w:numPr>
          <w:ilvl w:val="0"/>
          <w:numId w:val="0"/>
        </w:numPr>
        <w:rPr>
          <w:sz w:val="28"/>
          <w:szCs w:val="20"/>
        </w:rPr>
      </w:pPr>
    </w:p>
    <w:p w14:paraId="2A0BD118" w14:textId="1060F477" w:rsidR="00EC13F7" w:rsidRPr="0063758A" w:rsidRDefault="003142CE" w:rsidP="00C22097">
      <w:pPr>
        <w:rPr>
          <w:sz w:val="24"/>
          <w:szCs w:val="24"/>
          <w:u w:val="single"/>
        </w:rPr>
      </w:pPr>
      <w:bookmarkStart w:id="18" w:name="_Hlk80304858"/>
      <w:r>
        <w:rPr>
          <w:sz w:val="24"/>
          <w:szCs w:val="24"/>
        </w:rPr>
        <w:t>4</w:t>
      </w:r>
      <w:r w:rsidR="00387EED" w:rsidRPr="0063758A">
        <w:rPr>
          <w:sz w:val="24"/>
          <w:szCs w:val="24"/>
        </w:rPr>
        <w:t>.</w:t>
      </w:r>
      <w:r w:rsidR="00DC736A" w:rsidRPr="0063758A">
        <w:rPr>
          <w:sz w:val="24"/>
          <w:szCs w:val="24"/>
        </w:rPr>
        <w:t>1</w:t>
      </w:r>
      <w:r w:rsidR="00387EED" w:rsidRPr="0063758A">
        <w:rPr>
          <w:sz w:val="24"/>
          <w:szCs w:val="24"/>
        </w:rPr>
        <w:t xml:space="preserve"> </w:t>
      </w:r>
      <w:bookmarkStart w:id="19" w:name="_Hlk80277905"/>
      <w:r w:rsidR="00387EED" w:rsidRPr="0063758A">
        <w:rPr>
          <w:sz w:val="24"/>
          <w:szCs w:val="24"/>
          <w:u w:val="single"/>
        </w:rPr>
        <w:t>Co</w:t>
      </w:r>
      <w:r w:rsidR="00DC736A" w:rsidRPr="0063758A">
        <w:rPr>
          <w:sz w:val="24"/>
          <w:szCs w:val="24"/>
          <w:u w:val="single"/>
        </w:rPr>
        <w:t xml:space="preserve">llecte des données </w:t>
      </w:r>
      <w:bookmarkEnd w:id="19"/>
    </w:p>
    <w:bookmarkEnd w:id="18"/>
    <w:p w14:paraId="40BF056D" w14:textId="6DB27245" w:rsidR="00EC13F7" w:rsidRPr="0063758A" w:rsidRDefault="0005469E" w:rsidP="00BA3640">
      <w:pPr>
        <w:spacing w:line="360" w:lineRule="auto"/>
        <w:rPr>
          <w:sz w:val="24"/>
          <w:szCs w:val="24"/>
        </w:rPr>
      </w:pPr>
      <w:r w:rsidRPr="0063758A">
        <w:rPr>
          <w:sz w:val="24"/>
          <w:szCs w:val="24"/>
        </w:rPr>
        <w:t xml:space="preserve">La source des données pour constituer ma </w:t>
      </w:r>
      <w:proofErr w:type="spellStart"/>
      <w:r w:rsidR="00F574E9" w:rsidRPr="0063758A">
        <w:rPr>
          <w:sz w:val="24"/>
          <w:szCs w:val="24"/>
        </w:rPr>
        <w:t>database</w:t>
      </w:r>
      <w:proofErr w:type="spellEnd"/>
      <w:r w:rsidRPr="0063758A">
        <w:rPr>
          <w:sz w:val="24"/>
          <w:szCs w:val="24"/>
        </w:rPr>
        <w:t xml:space="preserve"> </w:t>
      </w:r>
      <w:r w:rsidR="000F1BFC" w:rsidRPr="0063758A">
        <w:rPr>
          <w:sz w:val="24"/>
          <w:szCs w:val="24"/>
        </w:rPr>
        <w:t>provien</w:t>
      </w:r>
      <w:r w:rsidR="000F1BFC">
        <w:rPr>
          <w:sz w:val="24"/>
          <w:szCs w:val="24"/>
        </w:rPr>
        <w:t>ne</w:t>
      </w:r>
      <w:r w:rsidR="000F1BFC" w:rsidRPr="0063758A">
        <w:rPr>
          <w:sz w:val="24"/>
          <w:szCs w:val="24"/>
        </w:rPr>
        <w:t>nt</w:t>
      </w:r>
      <w:r w:rsidRPr="0063758A">
        <w:rPr>
          <w:sz w:val="24"/>
          <w:szCs w:val="24"/>
        </w:rPr>
        <w:t xml:space="preserve"> de la source</w:t>
      </w:r>
      <w:r w:rsidR="000F1BFC">
        <w:rPr>
          <w:sz w:val="24"/>
          <w:szCs w:val="24"/>
        </w:rPr>
        <w:t xml:space="preserve"> suivante</w:t>
      </w:r>
      <w:r w:rsidRPr="0063758A">
        <w:rPr>
          <w:sz w:val="24"/>
          <w:szCs w:val="24"/>
        </w:rPr>
        <w:t xml:space="preserve"> :</w:t>
      </w:r>
      <w:r w:rsidR="00B02F80" w:rsidRPr="0063758A">
        <w:rPr>
          <w:sz w:val="24"/>
          <w:szCs w:val="24"/>
        </w:rPr>
        <w:t xml:space="preserve"> </w:t>
      </w:r>
      <w:hyperlink r:id="rId11" w:history="1">
        <w:r w:rsidR="00E13C47" w:rsidRPr="0063758A">
          <w:rPr>
            <w:rStyle w:val="Lienhypertexte"/>
            <w:sz w:val="24"/>
            <w:szCs w:val="24"/>
          </w:rPr>
          <w:t>https://www.bp.com/en/global/corporate/energy-economics/statistical-review-of-world-energy/downloads.html</w:t>
        </w:r>
      </w:hyperlink>
    </w:p>
    <w:p w14:paraId="6BAEFE24" w14:textId="46BCA9B7" w:rsidR="00DF3FEB" w:rsidRPr="0063758A" w:rsidRDefault="00BA3640" w:rsidP="00C22097">
      <w:pPr>
        <w:rPr>
          <w:b/>
          <w:bCs/>
          <w:sz w:val="24"/>
          <w:szCs w:val="24"/>
        </w:rPr>
      </w:pPr>
      <w:r w:rsidRPr="0063758A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F526502" wp14:editId="63D7FB87">
            <wp:simplePos x="0" y="0"/>
            <wp:positionH relativeFrom="column">
              <wp:posOffset>-558800</wp:posOffset>
            </wp:positionH>
            <wp:positionV relativeFrom="paragraph">
              <wp:posOffset>323215</wp:posOffset>
            </wp:positionV>
            <wp:extent cx="1283970" cy="1670050"/>
            <wp:effectExtent l="0" t="0" r="0" b="635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B24E6" w14:textId="28AE6DF2" w:rsidR="00105EE3" w:rsidRPr="0063758A" w:rsidRDefault="003844DE" w:rsidP="00F135B0">
      <w:pPr>
        <w:pStyle w:val="Paragraphedeliste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63758A">
        <w:rPr>
          <w:b/>
          <w:bCs/>
          <w:sz w:val="24"/>
          <w:szCs w:val="24"/>
        </w:rPr>
        <w:t>Format </w:t>
      </w:r>
      <w:r w:rsidRPr="0063758A">
        <w:rPr>
          <w:sz w:val="24"/>
          <w:szCs w:val="24"/>
        </w:rPr>
        <w:t>: CSV</w:t>
      </w:r>
    </w:p>
    <w:p w14:paraId="0A450CFC" w14:textId="5CAC5C9F" w:rsidR="007351CD" w:rsidRPr="0063758A" w:rsidRDefault="0066667A" w:rsidP="00F135B0">
      <w:pPr>
        <w:pStyle w:val="Paragraphedeliste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63758A">
        <w:rPr>
          <w:b/>
          <w:bCs/>
          <w:sz w:val="24"/>
          <w:szCs w:val="24"/>
        </w:rPr>
        <w:t>Contenu</w:t>
      </w:r>
      <w:r w:rsidRPr="0063758A">
        <w:rPr>
          <w:sz w:val="24"/>
          <w:szCs w:val="24"/>
        </w:rPr>
        <w:t xml:space="preserve"> : </w:t>
      </w:r>
      <w:r w:rsidR="00A852FB" w:rsidRPr="0063758A">
        <w:rPr>
          <w:sz w:val="24"/>
          <w:szCs w:val="24"/>
        </w:rPr>
        <w:t xml:space="preserve">Le nom </w:t>
      </w:r>
      <w:r w:rsidR="00FC1F15" w:rsidRPr="0063758A">
        <w:rPr>
          <w:sz w:val="24"/>
          <w:szCs w:val="24"/>
        </w:rPr>
        <w:t xml:space="preserve">des énergies par unités et les noms des </w:t>
      </w:r>
      <w:r w:rsidR="00E25340" w:rsidRPr="0063758A">
        <w:rPr>
          <w:sz w:val="24"/>
          <w:szCs w:val="24"/>
        </w:rPr>
        <w:t xml:space="preserve">  </w:t>
      </w:r>
      <w:r w:rsidR="00FC1F15" w:rsidRPr="0063758A">
        <w:rPr>
          <w:sz w:val="24"/>
          <w:szCs w:val="24"/>
        </w:rPr>
        <w:t>pays</w:t>
      </w:r>
      <w:r w:rsidR="00A26595">
        <w:rPr>
          <w:sz w:val="24"/>
          <w:szCs w:val="24"/>
        </w:rPr>
        <w:t xml:space="preserve"> figurant</w:t>
      </w:r>
      <w:r w:rsidR="00FC1F15" w:rsidRPr="0063758A">
        <w:rPr>
          <w:sz w:val="24"/>
          <w:szCs w:val="24"/>
        </w:rPr>
        <w:t xml:space="preserve"> entre 1965 et 2019.</w:t>
      </w:r>
    </w:p>
    <w:p w14:paraId="77BF43C3" w14:textId="344F7F13" w:rsidR="007351CD" w:rsidRPr="0063758A" w:rsidRDefault="00080E0A" w:rsidP="00F135B0">
      <w:pPr>
        <w:pStyle w:val="Paragraphedeliste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63758A">
        <w:rPr>
          <w:b/>
          <w:bCs/>
          <w:sz w:val="24"/>
          <w:szCs w:val="24"/>
        </w:rPr>
        <w:t xml:space="preserve">Détails </w:t>
      </w:r>
      <w:r w:rsidRPr="0063758A">
        <w:rPr>
          <w:sz w:val="24"/>
          <w:szCs w:val="24"/>
        </w:rPr>
        <w:t>:</w:t>
      </w:r>
      <w:r w:rsidR="008035E9" w:rsidRPr="0063758A">
        <w:rPr>
          <w:sz w:val="24"/>
          <w:szCs w:val="24"/>
        </w:rPr>
        <w:t xml:space="preserve"> </w:t>
      </w:r>
      <w:r w:rsidR="0057051C" w:rsidRPr="0063758A">
        <w:rPr>
          <w:sz w:val="24"/>
          <w:szCs w:val="24"/>
        </w:rPr>
        <w:t>8</w:t>
      </w:r>
      <w:r w:rsidR="00924D87" w:rsidRPr="0063758A">
        <w:rPr>
          <w:sz w:val="24"/>
          <w:szCs w:val="24"/>
        </w:rPr>
        <w:t xml:space="preserve">7 colonnes </w:t>
      </w:r>
      <w:r w:rsidR="005F075A" w:rsidRPr="0063758A">
        <w:rPr>
          <w:sz w:val="24"/>
          <w:szCs w:val="24"/>
        </w:rPr>
        <w:t xml:space="preserve">x 6508 lignes </w:t>
      </w:r>
    </w:p>
    <w:p w14:paraId="0485AA8C" w14:textId="21605120" w:rsidR="00C65A65" w:rsidRDefault="00A06934" w:rsidP="00F135B0">
      <w:pPr>
        <w:pStyle w:val="Paragraphedeliste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63758A">
        <w:rPr>
          <w:b/>
          <w:bCs/>
          <w:sz w:val="24"/>
          <w:szCs w:val="24"/>
        </w:rPr>
        <w:t>Chemin du</w:t>
      </w:r>
      <w:r w:rsidR="00FD7AB6" w:rsidRPr="0063758A">
        <w:rPr>
          <w:b/>
          <w:bCs/>
          <w:sz w:val="24"/>
          <w:szCs w:val="24"/>
        </w:rPr>
        <w:t xml:space="preserve"> document</w:t>
      </w:r>
      <w:r w:rsidR="00B066B9" w:rsidRPr="0063758A">
        <w:rPr>
          <w:sz w:val="24"/>
          <w:szCs w:val="24"/>
        </w:rPr>
        <w:t xml:space="preserve"> : </w:t>
      </w:r>
      <w:proofErr w:type="spellStart"/>
      <w:r w:rsidR="00C46049" w:rsidRPr="0063758A">
        <w:rPr>
          <w:sz w:val="24"/>
          <w:szCs w:val="24"/>
        </w:rPr>
        <w:t>O</w:t>
      </w:r>
      <w:r w:rsidR="00FA7BBD" w:rsidRPr="0063758A">
        <w:rPr>
          <w:sz w:val="24"/>
          <w:szCs w:val="24"/>
        </w:rPr>
        <w:t>verview</w:t>
      </w:r>
      <w:proofErr w:type="spellEnd"/>
      <w:r w:rsidR="00FA7BBD" w:rsidRPr="0063758A">
        <w:rPr>
          <w:sz w:val="24"/>
          <w:szCs w:val="24"/>
        </w:rPr>
        <w:t xml:space="preserve"> document/</w:t>
      </w:r>
      <w:r w:rsidR="006D0644" w:rsidRPr="0063758A">
        <w:rPr>
          <w:sz w:val="24"/>
          <w:szCs w:val="24"/>
        </w:rPr>
        <w:t xml:space="preserve">select a </w:t>
      </w:r>
      <w:proofErr w:type="spellStart"/>
      <w:r w:rsidR="006D0644" w:rsidRPr="0063758A">
        <w:rPr>
          <w:sz w:val="24"/>
          <w:szCs w:val="24"/>
        </w:rPr>
        <w:t>consolidated</w:t>
      </w:r>
      <w:proofErr w:type="spellEnd"/>
      <w:r w:rsidR="006D0644" w:rsidRPr="0063758A">
        <w:rPr>
          <w:sz w:val="24"/>
          <w:szCs w:val="24"/>
        </w:rPr>
        <w:t xml:space="preserve"> </w:t>
      </w:r>
      <w:proofErr w:type="spellStart"/>
      <w:r w:rsidR="006D0644" w:rsidRPr="0063758A">
        <w:rPr>
          <w:sz w:val="24"/>
          <w:szCs w:val="24"/>
        </w:rPr>
        <w:t>dataset</w:t>
      </w:r>
      <w:proofErr w:type="spellEnd"/>
      <w:r w:rsidR="002C77B1" w:rsidRPr="0063758A">
        <w:rPr>
          <w:sz w:val="24"/>
          <w:szCs w:val="24"/>
        </w:rPr>
        <w:t>/</w:t>
      </w:r>
      <w:r w:rsidR="00FA7BBD" w:rsidRPr="0063758A">
        <w:rPr>
          <w:sz w:val="24"/>
          <w:szCs w:val="24"/>
        </w:rPr>
        <w:t xml:space="preserve"> </w:t>
      </w:r>
      <w:proofErr w:type="spellStart"/>
      <w:r w:rsidR="00F050C9" w:rsidRPr="0063758A">
        <w:rPr>
          <w:sz w:val="24"/>
          <w:szCs w:val="24"/>
        </w:rPr>
        <w:t>Consoli</w:t>
      </w:r>
      <w:r w:rsidR="002C77B1" w:rsidRPr="0063758A">
        <w:rPr>
          <w:sz w:val="24"/>
          <w:szCs w:val="24"/>
        </w:rPr>
        <w:t>da</w:t>
      </w:r>
      <w:r w:rsidR="00F050C9" w:rsidRPr="0063758A">
        <w:rPr>
          <w:sz w:val="24"/>
          <w:szCs w:val="24"/>
        </w:rPr>
        <w:t>ted</w:t>
      </w:r>
      <w:proofErr w:type="spellEnd"/>
      <w:r w:rsidR="00831C4F" w:rsidRPr="0063758A">
        <w:rPr>
          <w:sz w:val="24"/>
          <w:szCs w:val="24"/>
        </w:rPr>
        <w:t xml:space="preserve"> </w:t>
      </w:r>
      <w:proofErr w:type="spellStart"/>
      <w:r w:rsidR="00831C4F" w:rsidRPr="0063758A">
        <w:rPr>
          <w:sz w:val="24"/>
          <w:szCs w:val="24"/>
        </w:rPr>
        <w:t>data</w:t>
      </w:r>
      <w:r w:rsidR="007D12EF" w:rsidRPr="0063758A">
        <w:rPr>
          <w:sz w:val="24"/>
          <w:szCs w:val="24"/>
        </w:rPr>
        <w:t>set</w:t>
      </w:r>
      <w:proofErr w:type="spellEnd"/>
      <w:r w:rsidR="007D12EF" w:rsidRPr="0063758A">
        <w:rPr>
          <w:sz w:val="24"/>
          <w:szCs w:val="24"/>
        </w:rPr>
        <w:t xml:space="preserve"> – panel format csv</w:t>
      </w:r>
      <w:r w:rsidR="004D650F" w:rsidRPr="0063758A">
        <w:rPr>
          <w:sz w:val="24"/>
          <w:szCs w:val="24"/>
        </w:rPr>
        <w:t xml:space="preserve"> </w:t>
      </w:r>
    </w:p>
    <w:p w14:paraId="5DD08DEE" w14:textId="77777777" w:rsidR="004F5113" w:rsidRPr="0063758A" w:rsidRDefault="004F5113" w:rsidP="0063758A">
      <w:pPr>
        <w:spacing w:line="360" w:lineRule="auto"/>
        <w:jc w:val="both"/>
        <w:rPr>
          <w:sz w:val="24"/>
          <w:szCs w:val="24"/>
        </w:rPr>
      </w:pPr>
    </w:p>
    <w:p w14:paraId="428EDF03" w14:textId="7A42A6F5" w:rsidR="00DB2992" w:rsidRPr="00CE23B3" w:rsidRDefault="003142CE" w:rsidP="00896B7A"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4</w:t>
      </w:r>
      <w:r w:rsidR="00E914C3" w:rsidRPr="00E47710">
        <w:rPr>
          <w:color w:val="auto"/>
          <w:sz w:val="24"/>
          <w:szCs w:val="24"/>
        </w:rPr>
        <w:t>.</w:t>
      </w:r>
      <w:r w:rsidR="006B3F09" w:rsidRPr="00E47710">
        <w:rPr>
          <w:color w:val="auto"/>
          <w:sz w:val="24"/>
          <w:szCs w:val="24"/>
        </w:rPr>
        <w:t xml:space="preserve">2 </w:t>
      </w:r>
      <w:bookmarkStart w:id="20" w:name="_Hlk80304837"/>
      <w:r w:rsidR="006B3F09" w:rsidRPr="00243154">
        <w:rPr>
          <w:color w:val="auto"/>
          <w:sz w:val="24"/>
          <w:szCs w:val="24"/>
          <w:u w:val="single"/>
        </w:rPr>
        <w:t>D</w:t>
      </w:r>
      <w:r w:rsidR="00164106" w:rsidRPr="00243154">
        <w:rPr>
          <w:color w:val="auto"/>
          <w:sz w:val="24"/>
          <w:szCs w:val="24"/>
          <w:u w:val="single"/>
        </w:rPr>
        <w:t xml:space="preserve">escription des </w:t>
      </w:r>
      <w:r w:rsidR="00AE541C" w:rsidRPr="00243154">
        <w:rPr>
          <w:color w:val="auto"/>
          <w:sz w:val="24"/>
          <w:szCs w:val="24"/>
          <w:u w:val="single"/>
        </w:rPr>
        <w:t>données</w:t>
      </w:r>
      <w:bookmarkEnd w:id="20"/>
    </w:p>
    <w:p w14:paraId="1BFC80B1" w14:textId="746CFF97" w:rsidR="00A92E0B" w:rsidRPr="00CE23B3" w:rsidRDefault="00716570" w:rsidP="00896B7A">
      <w:pPr>
        <w:rPr>
          <w:color w:val="auto"/>
          <w:sz w:val="24"/>
          <w:szCs w:val="24"/>
        </w:rPr>
      </w:pPr>
      <w:r w:rsidRPr="00CE23B3">
        <w:rPr>
          <w:color w:val="auto"/>
          <w:sz w:val="24"/>
          <w:szCs w:val="24"/>
        </w:rPr>
        <w:t xml:space="preserve">Voici les exemples </w:t>
      </w:r>
      <w:r w:rsidR="00594212" w:rsidRPr="00CE23B3">
        <w:rPr>
          <w:color w:val="auto"/>
          <w:sz w:val="24"/>
          <w:szCs w:val="24"/>
        </w:rPr>
        <w:t>d’uni</w:t>
      </w:r>
      <w:r w:rsidR="00D90543" w:rsidRPr="00CE23B3">
        <w:rPr>
          <w:color w:val="auto"/>
          <w:sz w:val="24"/>
          <w:szCs w:val="24"/>
        </w:rPr>
        <w:t>tés</w:t>
      </w:r>
      <w:r w:rsidR="00A57A82" w:rsidRPr="00CE23B3">
        <w:rPr>
          <w:color w:val="auto"/>
          <w:sz w:val="24"/>
          <w:szCs w:val="24"/>
        </w:rPr>
        <w:t xml:space="preserve"> d</w:t>
      </w:r>
      <w:r w:rsidR="004031E4" w:rsidRPr="00CE23B3">
        <w:rPr>
          <w:color w:val="auto"/>
          <w:sz w:val="24"/>
          <w:szCs w:val="24"/>
        </w:rPr>
        <w:t>’énergie</w:t>
      </w:r>
      <w:r w:rsidR="0063758A">
        <w:rPr>
          <w:color w:val="auto"/>
          <w:sz w:val="24"/>
          <w:szCs w:val="24"/>
        </w:rPr>
        <w:t>s</w:t>
      </w:r>
      <w:r w:rsidR="004031E4" w:rsidRPr="00CE23B3">
        <w:rPr>
          <w:color w:val="auto"/>
          <w:sz w:val="24"/>
          <w:szCs w:val="24"/>
        </w:rPr>
        <w:t xml:space="preserve"> </w:t>
      </w:r>
      <w:r w:rsidR="00A14A96" w:rsidRPr="00CE23B3">
        <w:rPr>
          <w:color w:val="auto"/>
          <w:sz w:val="24"/>
          <w:szCs w:val="24"/>
        </w:rPr>
        <w:t>suivante</w:t>
      </w:r>
      <w:r w:rsidR="00AB73B4" w:rsidRPr="00CE23B3">
        <w:rPr>
          <w:color w:val="auto"/>
          <w:sz w:val="24"/>
          <w:szCs w:val="24"/>
        </w:rPr>
        <w:t> :</w:t>
      </w:r>
    </w:p>
    <w:tbl>
      <w:tblPr>
        <w:tblStyle w:val="TableauGrille4-Accentuation6"/>
        <w:tblW w:w="10065" w:type="dxa"/>
        <w:tblInd w:w="-856" w:type="dxa"/>
        <w:tblLook w:val="04A0" w:firstRow="1" w:lastRow="0" w:firstColumn="1" w:lastColumn="0" w:noHBand="0" w:noVBand="1"/>
      </w:tblPr>
      <w:tblGrid>
        <w:gridCol w:w="3403"/>
        <w:gridCol w:w="3280"/>
        <w:gridCol w:w="3382"/>
      </w:tblGrid>
      <w:tr w:rsidR="00CF2324" w:rsidRPr="009B47CF" w14:paraId="039A2CB5" w14:textId="77777777" w:rsidTr="003A1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14:paraId="3C3680A4" w14:textId="2050D4A4" w:rsidR="00CF2324" w:rsidRPr="006E7CC7" w:rsidRDefault="00D77544" w:rsidP="00863A3A">
            <w:pPr>
              <w:jc w:val="center"/>
              <w:rPr>
                <w:color w:val="auto"/>
              </w:rPr>
            </w:pPr>
            <w:r w:rsidRPr="006E7CC7">
              <w:rPr>
                <w:color w:val="auto"/>
              </w:rPr>
              <w:t>Nom de la colonne</w:t>
            </w:r>
          </w:p>
        </w:tc>
        <w:tc>
          <w:tcPr>
            <w:tcW w:w="3280" w:type="dxa"/>
          </w:tcPr>
          <w:p w14:paraId="11F1F882" w14:textId="438C4332" w:rsidR="00CF2324" w:rsidRPr="006E7CC7" w:rsidRDefault="00966D1D" w:rsidP="00896B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E7CC7">
              <w:rPr>
                <w:color w:val="auto"/>
              </w:rPr>
              <w:t>Signifi</w:t>
            </w:r>
            <w:r w:rsidR="00530947" w:rsidRPr="006E7CC7">
              <w:rPr>
                <w:color w:val="auto"/>
              </w:rPr>
              <w:t>cation</w:t>
            </w:r>
            <w:r w:rsidR="002E5BDF" w:rsidRPr="006E7CC7">
              <w:rPr>
                <w:color w:val="auto"/>
              </w:rPr>
              <w:t>/Traduction</w:t>
            </w:r>
          </w:p>
        </w:tc>
        <w:tc>
          <w:tcPr>
            <w:tcW w:w="3382" w:type="dxa"/>
          </w:tcPr>
          <w:p w14:paraId="0AD76068" w14:textId="6969F109" w:rsidR="00CF2324" w:rsidRPr="006E7CC7" w:rsidRDefault="003227A4" w:rsidP="00863A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E7CC7">
              <w:rPr>
                <w:color w:val="auto"/>
              </w:rPr>
              <w:t>Des</w:t>
            </w:r>
            <w:r w:rsidR="007D58CA" w:rsidRPr="006E7CC7">
              <w:rPr>
                <w:color w:val="auto"/>
              </w:rPr>
              <w:t>cription</w:t>
            </w:r>
          </w:p>
        </w:tc>
      </w:tr>
      <w:tr w:rsidR="00CF2324" w14:paraId="41F03E8E" w14:textId="77777777" w:rsidTr="003A1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14:paraId="4CB1D4B3" w14:textId="7F9D1780" w:rsidR="00CF2324" w:rsidRPr="006E7CC7" w:rsidRDefault="00323B8C" w:rsidP="00141048">
            <w:pPr>
              <w:jc w:val="center"/>
              <w:rPr>
                <w:color w:val="auto"/>
              </w:rPr>
            </w:pPr>
            <w:proofErr w:type="spellStart"/>
            <w:r w:rsidRPr="006E7CC7">
              <w:rPr>
                <w:color w:val="auto"/>
              </w:rPr>
              <w:t>oilcons_ej</w:t>
            </w:r>
            <w:proofErr w:type="spellEnd"/>
          </w:p>
        </w:tc>
        <w:tc>
          <w:tcPr>
            <w:tcW w:w="3280" w:type="dxa"/>
          </w:tcPr>
          <w:p w14:paraId="5D39B2AA" w14:textId="56297F49" w:rsidR="00CF2324" w:rsidRPr="006E7CC7" w:rsidRDefault="006C49EB" w:rsidP="005C2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 w:rsidRPr="006E7CC7">
              <w:rPr>
                <w:color w:val="auto"/>
              </w:rPr>
              <w:t>oil</w:t>
            </w:r>
            <w:proofErr w:type="spellEnd"/>
            <w:r w:rsidRPr="006E7CC7">
              <w:rPr>
                <w:color w:val="auto"/>
              </w:rPr>
              <w:t xml:space="preserve"> </w:t>
            </w:r>
            <w:proofErr w:type="spellStart"/>
            <w:r w:rsidRPr="006E7CC7">
              <w:rPr>
                <w:color w:val="auto"/>
              </w:rPr>
              <w:t>consumption</w:t>
            </w:r>
            <w:proofErr w:type="spellEnd"/>
            <w:r w:rsidRPr="006E7CC7">
              <w:rPr>
                <w:color w:val="auto"/>
              </w:rPr>
              <w:t xml:space="preserve"> exajoule</w:t>
            </w:r>
            <w:r w:rsidR="00FF113B" w:rsidRPr="006E7CC7">
              <w:rPr>
                <w:color w:val="auto"/>
              </w:rPr>
              <w:t>/Co</w:t>
            </w:r>
            <w:r w:rsidR="00017CAF" w:rsidRPr="006E7CC7">
              <w:rPr>
                <w:color w:val="auto"/>
              </w:rPr>
              <w:t>n</w:t>
            </w:r>
            <w:r w:rsidR="00FF113B" w:rsidRPr="006E7CC7">
              <w:rPr>
                <w:color w:val="auto"/>
              </w:rPr>
              <w:t>s</w:t>
            </w:r>
            <w:r w:rsidR="00017CAF" w:rsidRPr="006E7CC7">
              <w:rPr>
                <w:color w:val="auto"/>
              </w:rPr>
              <w:t xml:space="preserve">ommation pétrole en exajoule </w:t>
            </w:r>
          </w:p>
        </w:tc>
        <w:tc>
          <w:tcPr>
            <w:tcW w:w="3382" w:type="dxa"/>
          </w:tcPr>
          <w:p w14:paraId="09880338" w14:textId="7550433D" w:rsidR="00CF2324" w:rsidRPr="006E7CC7" w:rsidRDefault="004C4B02" w:rsidP="005C263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auto"/>
              </w:rPr>
            </w:pPr>
            <w:r w:rsidRPr="006E7CC7">
              <w:rPr>
                <w:rFonts w:asciiTheme="majorHAnsi" w:hAnsiTheme="majorHAnsi" w:cs="Cambria Math"/>
                <w:color w:val="auto"/>
              </w:rPr>
              <w:t>Représente une unité d’énergie de cons</w:t>
            </w:r>
            <w:r w:rsidR="000F4E5B" w:rsidRPr="006E7CC7">
              <w:rPr>
                <w:rFonts w:asciiTheme="majorHAnsi" w:hAnsiTheme="majorHAnsi" w:cs="Cambria Math"/>
                <w:color w:val="auto"/>
              </w:rPr>
              <w:t>ommation de pétrole d</w:t>
            </w:r>
            <w:r w:rsidR="005E16A4" w:rsidRPr="006E7CC7">
              <w:rPr>
                <w:rFonts w:asciiTheme="majorHAnsi" w:hAnsiTheme="majorHAnsi" w:cs="Cambria Math"/>
                <w:color w:val="auto"/>
              </w:rPr>
              <w:t>’un pays qui la possède</w:t>
            </w:r>
            <w:r w:rsidR="004605BB" w:rsidRPr="006E7CC7">
              <w:rPr>
                <w:rFonts w:asciiTheme="majorHAnsi" w:hAnsiTheme="majorHAnsi" w:cs="Cambria Math"/>
                <w:color w:val="auto"/>
              </w:rPr>
              <w:t xml:space="preserve">. </w:t>
            </w:r>
          </w:p>
        </w:tc>
      </w:tr>
      <w:tr w:rsidR="00CF2324" w14:paraId="7B71B1C7" w14:textId="77777777" w:rsidTr="003A1B7B">
        <w:trPr>
          <w:trHeight w:val="1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14:paraId="389CA4CE" w14:textId="57FA2D4E" w:rsidR="00CF2324" w:rsidRPr="006E7CC7" w:rsidRDefault="00F64EC6" w:rsidP="00141048">
            <w:pPr>
              <w:jc w:val="center"/>
              <w:rPr>
                <w:color w:val="auto"/>
              </w:rPr>
            </w:pPr>
            <w:proofErr w:type="spellStart"/>
            <w:r w:rsidRPr="006E7CC7">
              <w:rPr>
                <w:color w:val="auto"/>
              </w:rPr>
              <w:t>oilprod_ej</w:t>
            </w:r>
            <w:proofErr w:type="spellEnd"/>
          </w:p>
        </w:tc>
        <w:tc>
          <w:tcPr>
            <w:tcW w:w="3280" w:type="dxa"/>
          </w:tcPr>
          <w:p w14:paraId="6C6B36CB" w14:textId="1758209C" w:rsidR="00CF2324" w:rsidRPr="006E7CC7" w:rsidRDefault="002B2042" w:rsidP="00896B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 w:rsidRPr="006E7CC7">
              <w:rPr>
                <w:color w:val="auto"/>
              </w:rPr>
              <w:t>oil</w:t>
            </w:r>
            <w:proofErr w:type="spellEnd"/>
            <w:r w:rsidRPr="006E7CC7">
              <w:rPr>
                <w:color w:val="auto"/>
              </w:rPr>
              <w:t xml:space="preserve"> production exajoule</w:t>
            </w:r>
            <w:r w:rsidR="0064012B" w:rsidRPr="006E7CC7">
              <w:rPr>
                <w:color w:val="auto"/>
              </w:rPr>
              <w:t xml:space="preserve">/ Production de pétrole </w:t>
            </w:r>
            <w:r w:rsidR="00141048" w:rsidRPr="006E7CC7">
              <w:rPr>
                <w:color w:val="auto"/>
              </w:rPr>
              <w:t>en exajoule</w:t>
            </w:r>
          </w:p>
        </w:tc>
        <w:tc>
          <w:tcPr>
            <w:tcW w:w="3382" w:type="dxa"/>
          </w:tcPr>
          <w:p w14:paraId="68220048" w14:textId="2067851D" w:rsidR="00CF2324" w:rsidRPr="006E7CC7" w:rsidRDefault="007D28EC" w:rsidP="005C263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E7CC7">
              <w:rPr>
                <w:color w:val="auto"/>
              </w:rPr>
              <w:t>Représente une unité d’énergie de production de pétrole d’un pays qui la possède.</w:t>
            </w:r>
            <w:r w:rsidR="003B58D5" w:rsidRPr="006E7CC7">
              <w:rPr>
                <w:color w:val="auto"/>
              </w:rPr>
              <w:t xml:space="preserve"> </w:t>
            </w:r>
          </w:p>
        </w:tc>
      </w:tr>
    </w:tbl>
    <w:p w14:paraId="667E4EAB" w14:textId="4DB10791" w:rsidR="009B5D55" w:rsidRDefault="009B5D55" w:rsidP="00E47710">
      <w:pPr>
        <w:spacing w:line="360" w:lineRule="auto"/>
        <w:jc w:val="both"/>
        <w:rPr>
          <w:color w:val="auto"/>
          <w:sz w:val="24"/>
          <w:szCs w:val="24"/>
        </w:rPr>
      </w:pPr>
    </w:p>
    <w:p w14:paraId="1B7C27C2" w14:textId="050E0E67" w:rsidR="009B5D55" w:rsidRDefault="009B5D55" w:rsidP="00E47710">
      <w:pPr>
        <w:spacing w:line="360" w:lineRule="auto"/>
        <w:jc w:val="both"/>
        <w:rPr>
          <w:color w:val="auto"/>
          <w:sz w:val="24"/>
          <w:szCs w:val="24"/>
        </w:rPr>
      </w:pPr>
    </w:p>
    <w:p w14:paraId="270ECD13" w14:textId="77777777" w:rsidR="009B5D55" w:rsidRDefault="009B5D55" w:rsidP="00E47710">
      <w:pPr>
        <w:spacing w:line="360" w:lineRule="auto"/>
        <w:jc w:val="both"/>
        <w:rPr>
          <w:color w:val="auto"/>
          <w:sz w:val="24"/>
          <w:szCs w:val="24"/>
        </w:rPr>
      </w:pPr>
    </w:p>
    <w:p w14:paraId="29D088D8" w14:textId="40F36005" w:rsidR="000E2D03" w:rsidRDefault="00DB2992" w:rsidP="00E47710">
      <w:pPr>
        <w:spacing w:line="36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t xml:space="preserve">Unité de valeur </w:t>
      </w:r>
      <w:r w:rsidR="002B10BB">
        <w:rPr>
          <w:color w:val="auto"/>
          <w:sz w:val="24"/>
          <w:szCs w:val="24"/>
        </w:rPr>
        <w:t xml:space="preserve"> </w:t>
      </w:r>
    </w:p>
    <w:tbl>
      <w:tblPr>
        <w:tblStyle w:val="TableauGrille4-Accentuation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041" w14:paraId="373CBE2C" w14:textId="77777777" w:rsidTr="006A50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7EA912A2" w14:textId="46302869" w:rsidR="006A5041" w:rsidRPr="00CE23B3" w:rsidRDefault="00845B06" w:rsidP="00E47710">
            <w:pPr>
              <w:spacing w:line="360" w:lineRule="auto"/>
              <w:jc w:val="both"/>
              <w:rPr>
                <w:color w:val="auto"/>
                <w:sz w:val="24"/>
                <w:szCs w:val="24"/>
              </w:rPr>
            </w:pPr>
            <w:proofErr w:type="spellStart"/>
            <w:r w:rsidRPr="00CE23B3">
              <w:rPr>
                <w:color w:val="auto"/>
                <w:sz w:val="24"/>
                <w:szCs w:val="24"/>
              </w:rPr>
              <w:t>Units</w:t>
            </w:r>
            <w:proofErr w:type="spellEnd"/>
            <w:r w:rsidRPr="00CE23B3">
              <w:rPr>
                <w:color w:val="auto"/>
                <w:sz w:val="24"/>
                <w:szCs w:val="24"/>
              </w:rPr>
              <w:t xml:space="preserve"> </w:t>
            </w:r>
          </w:p>
        </w:tc>
      </w:tr>
      <w:tr w:rsidR="006A5041" w14:paraId="4D10AA4A" w14:textId="77777777" w:rsidTr="006A5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0CB47ED7" w14:textId="77777777" w:rsidR="00845B06" w:rsidRPr="00CE23B3" w:rsidRDefault="00845B06" w:rsidP="00845B06">
            <w:pPr>
              <w:spacing w:line="360" w:lineRule="auto"/>
              <w:jc w:val="both"/>
              <w:rPr>
                <w:color w:val="auto"/>
                <w:sz w:val="24"/>
                <w:szCs w:val="24"/>
                <w:lang w:val="en-US"/>
              </w:rPr>
            </w:pPr>
            <w:r w:rsidRPr="00CE23B3">
              <w:rPr>
                <w:color w:val="auto"/>
                <w:sz w:val="24"/>
                <w:szCs w:val="24"/>
                <w:lang w:val="en-US"/>
              </w:rPr>
              <w:t xml:space="preserve">1 metric </w:t>
            </w:r>
            <w:proofErr w:type="spellStart"/>
            <w:r w:rsidRPr="00CE23B3">
              <w:rPr>
                <w:color w:val="auto"/>
                <w:sz w:val="24"/>
                <w:szCs w:val="24"/>
                <w:lang w:val="en-US"/>
              </w:rPr>
              <w:t>tonne</w:t>
            </w:r>
            <w:proofErr w:type="spellEnd"/>
            <w:r w:rsidRPr="00CE23B3">
              <w:rPr>
                <w:color w:val="auto"/>
                <w:sz w:val="24"/>
                <w:szCs w:val="24"/>
                <w:lang w:val="en-US"/>
              </w:rPr>
              <w:t xml:space="preserve"> = 2204.62 </w:t>
            </w:r>
            <w:proofErr w:type="spellStart"/>
            <w:r w:rsidRPr="00CE23B3">
              <w:rPr>
                <w:color w:val="auto"/>
                <w:sz w:val="24"/>
                <w:szCs w:val="24"/>
                <w:lang w:val="en-US"/>
              </w:rPr>
              <w:t>lb</w:t>
            </w:r>
            <w:proofErr w:type="spellEnd"/>
            <w:r w:rsidRPr="00CE23B3">
              <w:rPr>
                <w:color w:val="auto"/>
                <w:sz w:val="24"/>
                <w:szCs w:val="24"/>
                <w:lang w:val="en-US"/>
              </w:rPr>
              <w:t xml:space="preserve"> = 1.1023 short tons </w:t>
            </w:r>
          </w:p>
          <w:p w14:paraId="0372A3B9" w14:textId="77777777" w:rsidR="00845B06" w:rsidRPr="00CE23B3" w:rsidRDefault="00845B06" w:rsidP="00845B06">
            <w:pPr>
              <w:spacing w:line="360" w:lineRule="auto"/>
              <w:jc w:val="both"/>
              <w:rPr>
                <w:color w:val="auto"/>
                <w:sz w:val="24"/>
                <w:szCs w:val="24"/>
                <w:lang w:val="en-US"/>
              </w:rPr>
            </w:pPr>
            <w:r w:rsidRPr="00CE23B3">
              <w:rPr>
                <w:color w:val="auto"/>
                <w:sz w:val="24"/>
                <w:szCs w:val="24"/>
                <w:lang w:val="en-US"/>
              </w:rPr>
              <w:t xml:space="preserve">1 </w:t>
            </w:r>
            <w:proofErr w:type="spellStart"/>
            <w:r w:rsidRPr="00CE23B3">
              <w:rPr>
                <w:color w:val="auto"/>
                <w:sz w:val="24"/>
                <w:szCs w:val="24"/>
                <w:lang w:val="en-US"/>
              </w:rPr>
              <w:t>kilolitre</w:t>
            </w:r>
            <w:proofErr w:type="spellEnd"/>
            <w:r w:rsidRPr="00CE23B3">
              <w:rPr>
                <w:color w:val="auto"/>
                <w:sz w:val="24"/>
                <w:szCs w:val="24"/>
                <w:lang w:val="en-US"/>
              </w:rPr>
              <w:t xml:space="preserve"> = 6.2898 barrels </w:t>
            </w:r>
          </w:p>
          <w:p w14:paraId="5FFFAAB9" w14:textId="77777777" w:rsidR="00845B06" w:rsidRPr="00CE23B3" w:rsidRDefault="00845B06" w:rsidP="00845B06">
            <w:pPr>
              <w:spacing w:line="360" w:lineRule="auto"/>
              <w:jc w:val="both"/>
              <w:rPr>
                <w:color w:val="auto"/>
                <w:sz w:val="24"/>
                <w:szCs w:val="24"/>
                <w:lang w:val="en-US"/>
              </w:rPr>
            </w:pPr>
            <w:r w:rsidRPr="00CE23B3">
              <w:rPr>
                <w:color w:val="auto"/>
                <w:sz w:val="24"/>
                <w:szCs w:val="24"/>
                <w:lang w:val="en-US"/>
              </w:rPr>
              <w:t xml:space="preserve">1 </w:t>
            </w:r>
            <w:proofErr w:type="spellStart"/>
            <w:r w:rsidRPr="00CE23B3">
              <w:rPr>
                <w:color w:val="auto"/>
                <w:sz w:val="24"/>
                <w:szCs w:val="24"/>
                <w:lang w:val="en-US"/>
              </w:rPr>
              <w:t>kilolitre</w:t>
            </w:r>
            <w:proofErr w:type="spellEnd"/>
            <w:r w:rsidRPr="00CE23B3">
              <w:rPr>
                <w:color w:val="auto"/>
                <w:sz w:val="24"/>
                <w:szCs w:val="24"/>
                <w:lang w:val="en-US"/>
              </w:rPr>
              <w:t xml:space="preserve"> = 1 cubic </w:t>
            </w:r>
            <w:proofErr w:type="spellStart"/>
            <w:r w:rsidRPr="00CE23B3">
              <w:rPr>
                <w:color w:val="auto"/>
                <w:sz w:val="24"/>
                <w:szCs w:val="24"/>
                <w:lang w:val="en-US"/>
              </w:rPr>
              <w:t>metre</w:t>
            </w:r>
            <w:proofErr w:type="spellEnd"/>
            <w:r w:rsidRPr="00CE23B3">
              <w:rPr>
                <w:color w:val="auto"/>
                <w:sz w:val="24"/>
                <w:szCs w:val="24"/>
                <w:lang w:val="en-US"/>
              </w:rPr>
              <w:t xml:space="preserve"> </w:t>
            </w:r>
          </w:p>
          <w:p w14:paraId="6E457616" w14:textId="77777777" w:rsidR="00845B06" w:rsidRPr="00CE23B3" w:rsidRDefault="00845B06" w:rsidP="00845B06">
            <w:pPr>
              <w:spacing w:line="360" w:lineRule="auto"/>
              <w:jc w:val="both"/>
              <w:rPr>
                <w:color w:val="auto"/>
                <w:sz w:val="24"/>
                <w:szCs w:val="24"/>
                <w:lang w:val="en-US"/>
              </w:rPr>
            </w:pPr>
            <w:r w:rsidRPr="00CE23B3">
              <w:rPr>
                <w:color w:val="auto"/>
                <w:sz w:val="24"/>
                <w:szCs w:val="24"/>
                <w:lang w:val="en-US"/>
              </w:rPr>
              <w:t xml:space="preserve">1 kilocalorie (kcal) = 4.1868 kJ = 3.968 Btu </w:t>
            </w:r>
          </w:p>
          <w:p w14:paraId="79D025FF" w14:textId="77777777" w:rsidR="00845B06" w:rsidRPr="00CE23B3" w:rsidRDefault="00845B06" w:rsidP="00845B06">
            <w:pPr>
              <w:spacing w:line="360" w:lineRule="auto"/>
              <w:jc w:val="both"/>
              <w:rPr>
                <w:color w:val="auto"/>
                <w:sz w:val="24"/>
                <w:szCs w:val="24"/>
              </w:rPr>
            </w:pPr>
            <w:r w:rsidRPr="00CE23B3">
              <w:rPr>
                <w:color w:val="auto"/>
                <w:sz w:val="24"/>
                <w:szCs w:val="24"/>
              </w:rPr>
              <w:t xml:space="preserve">1 kilojoule (kJ) = 0.239 kcal = 0.948 </w:t>
            </w:r>
          </w:p>
          <w:p w14:paraId="414E9927" w14:textId="77777777" w:rsidR="00845B06" w:rsidRPr="00CE23B3" w:rsidRDefault="00845B06" w:rsidP="00845B06">
            <w:pPr>
              <w:spacing w:line="360" w:lineRule="auto"/>
              <w:jc w:val="both"/>
              <w:rPr>
                <w:color w:val="auto"/>
                <w:sz w:val="24"/>
                <w:szCs w:val="24"/>
              </w:rPr>
            </w:pPr>
            <w:r w:rsidRPr="00CE23B3">
              <w:rPr>
                <w:color w:val="auto"/>
                <w:sz w:val="24"/>
                <w:szCs w:val="24"/>
              </w:rPr>
              <w:t xml:space="preserve">1 </w:t>
            </w:r>
            <w:proofErr w:type="spellStart"/>
            <w:r w:rsidRPr="00CE23B3">
              <w:rPr>
                <w:color w:val="auto"/>
                <w:sz w:val="24"/>
                <w:szCs w:val="24"/>
              </w:rPr>
              <w:t>petajoule</w:t>
            </w:r>
            <w:proofErr w:type="spellEnd"/>
            <w:r w:rsidRPr="00CE23B3">
              <w:rPr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CE23B3">
              <w:rPr>
                <w:color w:val="auto"/>
                <w:sz w:val="24"/>
                <w:szCs w:val="24"/>
              </w:rPr>
              <w:t>Pj</w:t>
            </w:r>
            <w:proofErr w:type="spellEnd"/>
            <w:r w:rsidRPr="00CE23B3">
              <w:rPr>
                <w:color w:val="auto"/>
                <w:sz w:val="24"/>
                <w:szCs w:val="24"/>
              </w:rPr>
              <w:t>) = 1 quadrillion joules (1 x 10.15)</w:t>
            </w:r>
          </w:p>
          <w:p w14:paraId="3058786D" w14:textId="7F564E32" w:rsidR="006A5041" w:rsidRPr="00CE23B3" w:rsidRDefault="00845B06" w:rsidP="00845B06">
            <w:pPr>
              <w:spacing w:line="360" w:lineRule="auto"/>
              <w:jc w:val="both"/>
              <w:rPr>
                <w:color w:val="auto"/>
                <w:sz w:val="24"/>
                <w:szCs w:val="24"/>
              </w:rPr>
            </w:pPr>
            <w:r w:rsidRPr="00CE23B3">
              <w:rPr>
                <w:color w:val="auto"/>
                <w:sz w:val="24"/>
                <w:szCs w:val="24"/>
              </w:rPr>
              <w:t>1 exajoule (EJ) = 1 quintillion joules (1 x 10.18)</w:t>
            </w:r>
          </w:p>
        </w:tc>
      </w:tr>
    </w:tbl>
    <w:p w14:paraId="35239025" w14:textId="77777777" w:rsidR="002F53FA" w:rsidRDefault="002F53FA" w:rsidP="00E47710">
      <w:pPr>
        <w:spacing w:line="360" w:lineRule="auto"/>
        <w:jc w:val="both"/>
        <w:rPr>
          <w:color w:val="auto"/>
          <w:sz w:val="24"/>
          <w:szCs w:val="24"/>
        </w:rPr>
      </w:pPr>
    </w:p>
    <w:p w14:paraId="0EF54B58" w14:textId="6120FC5C" w:rsidR="00137457" w:rsidRPr="00CE23B3" w:rsidRDefault="004B01D6" w:rsidP="00E47710">
      <w:pPr>
        <w:spacing w:line="360" w:lineRule="auto"/>
        <w:jc w:val="both"/>
        <w:rPr>
          <w:color w:val="auto"/>
          <w:sz w:val="24"/>
          <w:szCs w:val="24"/>
        </w:rPr>
      </w:pPr>
      <w:r w:rsidRPr="00CE23B3">
        <w:rPr>
          <w:color w:val="auto"/>
          <w:sz w:val="24"/>
          <w:szCs w:val="24"/>
        </w:rPr>
        <w:t xml:space="preserve">Dans ce </w:t>
      </w:r>
      <w:r w:rsidR="009D3716" w:rsidRPr="00CE23B3">
        <w:rPr>
          <w:color w:val="auto"/>
          <w:sz w:val="24"/>
          <w:szCs w:val="24"/>
        </w:rPr>
        <w:t>document</w:t>
      </w:r>
      <w:r w:rsidRPr="00CE23B3">
        <w:rPr>
          <w:color w:val="auto"/>
          <w:sz w:val="24"/>
          <w:szCs w:val="24"/>
        </w:rPr>
        <w:t>,</w:t>
      </w:r>
      <w:r w:rsidR="009D3716" w:rsidRPr="00CE23B3">
        <w:rPr>
          <w:color w:val="auto"/>
          <w:sz w:val="24"/>
          <w:szCs w:val="24"/>
        </w:rPr>
        <w:t xml:space="preserve"> </w:t>
      </w:r>
      <w:r w:rsidR="0084194F" w:rsidRPr="00CE23B3">
        <w:rPr>
          <w:color w:val="auto"/>
          <w:sz w:val="24"/>
          <w:szCs w:val="24"/>
        </w:rPr>
        <w:t>qu'il y a des pays qui n'ont pas les mêmes dispositions énergétiques.</w:t>
      </w:r>
      <w:r w:rsidR="00604DE9" w:rsidRPr="00CE23B3">
        <w:rPr>
          <w:color w:val="auto"/>
          <w:sz w:val="24"/>
          <w:szCs w:val="24"/>
        </w:rPr>
        <w:t xml:space="preserve"> </w:t>
      </w:r>
      <w:r w:rsidR="00AF67CF" w:rsidRPr="00CE23B3">
        <w:rPr>
          <w:color w:val="auto"/>
          <w:sz w:val="24"/>
          <w:szCs w:val="24"/>
        </w:rPr>
        <w:t>Nous t</w:t>
      </w:r>
      <w:r w:rsidR="00604DE9" w:rsidRPr="00CE23B3">
        <w:rPr>
          <w:color w:val="auto"/>
          <w:sz w:val="24"/>
          <w:szCs w:val="24"/>
        </w:rPr>
        <w:t>rouvons des valeurs nulles à une certaine péri</w:t>
      </w:r>
      <w:r w:rsidR="00697EA5" w:rsidRPr="00CE23B3">
        <w:rPr>
          <w:color w:val="auto"/>
          <w:sz w:val="24"/>
          <w:szCs w:val="24"/>
        </w:rPr>
        <w:t>odes</w:t>
      </w:r>
      <w:r w:rsidR="00164CE6" w:rsidRPr="00CE23B3">
        <w:rPr>
          <w:color w:val="auto"/>
          <w:sz w:val="24"/>
          <w:szCs w:val="24"/>
        </w:rPr>
        <w:t>.</w:t>
      </w:r>
      <w:r w:rsidR="00EF264A" w:rsidRPr="00CE23B3">
        <w:rPr>
          <w:color w:val="auto"/>
          <w:sz w:val="24"/>
          <w:szCs w:val="24"/>
        </w:rPr>
        <w:t xml:space="preserve"> Que toutes les valeurs énergétiques</w:t>
      </w:r>
      <w:r w:rsidR="000903C9" w:rsidRPr="00CE23B3">
        <w:rPr>
          <w:color w:val="auto"/>
          <w:sz w:val="24"/>
          <w:szCs w:val="24"/>
        </w:rPr>
        <w:t xml:space="preserve"> numériques</w:t>
      </w:r>
      <w:r w:rsidR="00EF264A" w:rsidRPr="00CE23B3">
        <w:rPr>
          <w:color w:val="auto"/>
          <w:sz w:val="24"/>
          <w:szCs w:val="24"/>
        </w:rPr>
        <w:t xml:space="preserve"> sont en </w:t>
      </w:r>
      <w:proofErr w:type="spellStart"/>
      <w:r w:rsidR="00EF264A" w:rsidRPr="00CE23B3">
        <w:rPr>
          <w:color w:val="auto"/>
          <w:sz w:val="24"/>
          <w:szCs w:val="24"/>
        </w:rPr>
        <w:t>flo</w:t>
      </w:r>
      <w:r w:rsidR="0036320C" w:rsidRPr="00CE23B3">
        <w:rPr>
          <w:color w:val="auto"/>
          <w:sz w:val="24"/>
          <w:szCs w:val="24"/>
        </w:rPr>
        <w:t>at</w:t>
      </w:r>
      <w:proofErr w:type="spellEnd"/>
      <w:r w:rsidR="00460707" w:rsidRPr="00CE23B3">
        <w:rPr>
          <w:color w:val="auto"/>
          <w:sz w:val="24"/>
          <w:szCs w:val="24"/>
        </w:rPr>
        <w:t>.</w:t>
      </w:r>
    </w:p>
    <w:p w14:paraId="7FAB9512" w14:textId="77777777" w:rsidR="00CE23B3" w:rsidRPr="00E121B0" w:rsidRDefault="00CE23B3" w:rsidP="00E47710">
      <w:pPr>
        <w:spacing w:line="360" w:lineRule="auto"/>
        <w:jc w:val="both"/>
        <w:rPr>
          <w:color w:val="auto"/>
          <w:sz w:val="24"/>
          <w:szCs w:val="24"/>
        </w:rPr>
      </w:pPr>
    </w:p>
    <w:p w14:paraId="187F189B" w14:textId="201F67C9" w:rsidR="000D3A2D" w:rsidRPr="00CE23B3" w:rsidRDefault="00256191" w:rsidP="00E171DB">
      <w:pPr>
        <w:jc w:val="both"/>
        <w:rPr>
          <w:color w:val="auto"/>
          <w:sz w:val="24"/>
          <w:szCs w:val="24"/>
        </w:rPr>
      </w:pPr>
      <w:r w:rsidRPr="00CE23B3">
        <w:rPr>
          <w:color w:val="auto"/>
          <w:sz w:val="24"/>
          <w:szCs w:val="24"/>
        </w:rPr>
        <w:t xml:space="preserve">Afin de comprendre ma problématique, je me suis concentré </w:t>
      </w:r>
      <w:r w:rsidR="00392345" w:rsidRPr="00CE23B3">
        <w:rPr>
          <w:color w:val="auto"/>
          <w:sz w:val="24"/>
          <w:szCs w:val="24"/>
        </w:rPr>
        <w:t xml:space="preserve">les choses </w:t>
      </w:r>
      <w:r w:rsidR="00E171DB" w:rsidRPr="00CE23B3">
        <w:rPr>
          <w:color w:val="auto"/>
          <w:sz w:val="24"/>
          <w:szCs w:val="24"/>
        </w:rPr>
        <w:t>suivantes</w:t>
      </w:r>
      <w:r w:rsidRPr="00CE23B3">
        <w:rPr>
          <w:color w:val="auto"/>
          <w:sz w:val="24"/>
          <w:szCs w:val="24"/>
        </w:rPr>
        <w:t>.</w:t>
      </w:r>
    </w:p>
    <w:p w14:paraId="05E8DF89" w14:textId="0577206A" w:rsidR="00634AA3" w:rsidRPr="00CE23B3" w:rsidRDefault="009967BC" w:rsidP="00F135B0">
      <w:pPr>
        <w:pStyle w:val="Paragraphedeliste"/>
        <w:numPr>
          <w:ilvl w:val="0"/>
          <w:numId w:val="10"/>
        </w:numPr>
        <w:spacing w:line="360" w:lineRule="auto"/>
        <w:jc w:val="both"/>
        <w:rPr>
          <w:color w:val="auto"/>
          <w:sz w:val="24"/>
          <w:szCs w:val="24"/>
        </w:rPr>
      </w:pPr>
      <w:r w:rsidRPr="00CE23B3">
        <w:rPr>
          <w:color w:val="auto"/>
          <w:sz w:val="24"/>
          <w:szCs w:val="24"/>
        </w:rPr>
        <w:t>La notion énergétique</w:t>
      </w:r>
      <w:r w:rsidR="00F91AD8" w:rsidRPr="00CE23B3">
        <w:rPr>
          <w:color w:val="auto"/>
          <w:sz w:val="24"/>
          <w:szCs w:val="24"/>
        </w:rPr>
        <w:t xml:space="preserve"> : </w:t>
      </w:r>
      <w:r w:rsidR="00203D53" w:rsidRPr="00CE23B3">
        <w:rPr>
          <w:color w:val="auto"/>
          <w:sz w:val="24"/>
          <w:szCs w:val="24"/>
        </w:rPr>
        <w:t xml:space="preserve">Il y a une reconnaissance </w:t>
      </w:r>
      <w:r w:rsidR="00B064E2" w:rsidRPr="00CE23B3">
        <w:rPr>
          <w:color w:val="auto"/>
          <w:sz w:val="24"/>
          <w:szCs w:val="24"/>
        </w:rPr>
        <w:t xml:space="preserve">du préfixe comme </w:t>
      </w:r>
      <w:proofErr w:type="spellStart"/>
      <w:r w:rsidR="00E71284" w:rsidRPr="00CE23B3">
        <w:rPr>
          <w:color w:val="auto"/>
          <w:sz w:val="24"/>
          <w:szCs w:val="24"/>
        </w:rPr>
        <w:t>gas</w:t>
      </w:r>
      <w:proofErr w:type="spellEnd"/>
      <w:r w:rsidR="00D34BE3" w:rsidRPr="00CE23B3">
        <w:rPr>
          <w:color w:val="auto"/>
          <w:sz w:val="24"/>
          <w:szCs w:val="24"/>
        </w:rPr>
        <w:t>/</w:t>
      </w:r>
      <w:r w:rsidR="00E71284" w:rsidRPr="00CE23B3">
        <w:rPr>
          <w:color w:val="auto"/>
          <w:sz w:val="24"/>
          <w:szCs w:val="24"/>
        </w:rPr>
        <w:t xml:space="preserve">gaz, </w:t>
      </w:r>
      <w:proofErr w:type="spellStart"/>
      <w:r w:rsidR="00022C19" w:rsidRPr="00CE23B3">
        <w:rPr>
          <w:color w:val="auto"/>
          <w:sz w:val="24"/>
          <w:szCs w:val="24"/>
        </w:rPr>
        <w:t>oil</w:t>
      </w:r>
      <w:proofErr w:type="spellEnd"/>
      <w:r w:rsidR="00D34BE3" w:rsidRPr="00CE23B3">
        <w:rPr>
          <w:color w:val="auto"/>
          <w:sz w:val="24"/>
          <w:szCs w:val="24"/>
        </w:rPr>
        <w:t>/</w:t>
      </w:r>
      <w:r w:rsidR="00022C19" w:rsidRPr="00CE23B3">
        <w:rPr>
          <w:color w:val="auto"/>
          <w:sz w:val="24"/>
          <w:szCs w:val="24"/>
        </w:rPr>
        <w:t xml:space="preserve">pétrole </w:t>
      </w:r>
      <w:r w:rsidR="00D31381" w:rsidRPr="00CE23B3">
        <w:rPr>
          <w:color w:val="auto"/>
          <w:sz w:val="24"/>
          <w:szCs w:val="24"/>
        </w:rPr>
        <w:t xml:space="preserve">ou </w:t>
      </w:r>
      <w:r w:rsidR="002F1C62" w:rsidRPr="00CE23B3">
        <w:rPr>
          <w:color w:val="auto"/>
          <w:sz w:val="24"/>
          <w:szCs w:val="24"/>
        </w:rPr>
        <w:t>suffixe</w:t>
      </w:r>
      <w:r w:rsidR="00D31D3B" w:rsidRPr="00CE23B3">
        <w:rPr>
          <w:color w:val="auto"/>
          <w:sz w:val="24"/>
          <w:szCs w:val="24"/>
        </w:rPr>
        <w:t xml:space="preserve"> </w:t>
      </w:r>
      <w:r w:rsidR="00E94C29" w:rsidRPr="00CE23B3">
        <w:rPr>
          <w:color w:val="auto"/>
          <w:sz w:val="24"/>
          <w:szCs w:val="24"/>
        </w:rPr>
        <w:t>comme prod</w:t>
      </w:r>
      <w:r w:rsidR="00D34BE3" w:rsidRPr="00CE23B3">
        <w:rPr>
          <w:color w:val="auto"/>
          <w:sz w:val="24"/>
          <w:szCs w:val="24"/>
        </w:rPr>
        <w:t xml:space="preserve"> / production</w:t>
      </w:r>
      <w:r w:rsidR="00B30BE9" w:rsidRPr="00CE23B3">
        <w:rPr>
          <w:color w:val="auto"/>
          <w:sz w:val="24"/>
          <w:szCs w:val="24"/>
        </w:rPr>
        <w:t>, cons / consommation</w:t>
      </w:r>
      <w:r w:rsidR="00D34BE3" w:rsidRPr="00CE23B3">
        <w:rPr>
          <w:color w:val="auto"/>
          <w:sz w:val="24"/>
          <w:szCs w:val="24"/>
        </w:rPr>
        <w:t xml:space="preserve"> </w:t>
      </w:r>
    </w:p>
    <w:p w14:paraId="76D343D3" w14:textId="20252FF9" w:rsidR="009967BC" w:rsidRPr="00CE23B3" w:rsidRDefault="00857190" w:rsidP="00F135B0">
      <w:pPr>
        <w:pStyle w:val="Paragraphedeliste"/>
        <w:numPr>
          <w:ilvl w:val="0"/>
          <w:numId w:val="10"/>
        </w:numPr>
        <w:spacing w:line="360" w:lineRule="auto"/>
        <w:jc w:val="both"/>
        <w:rPr>
          <w:color w:val="auto"/>
          <w:sz w:val="24"/>
          <w:szCs w:val="24"/>
        </w:rPr>
      </w:pPr>
      <w:r w:rsidRPr="00CE23B3">
        <w:rPr>
          <w:color w:val="auto"/>
          <w:sz w:val="24"/>
          <w:szCs w:val="24"/>
        </w:rPr>
        <w:t>La notion géogr</w:t>
      </w:r>
      <w:r w:rsidR="00392345" w:rsidRPr="00CE23B3">
        <w:rPr>
          <w:color w:val="auto"/>
          <w:sz w:val="24"/>
          <w:szCs w:val="24"/>
        </w:rPr>
        <w:t>a</w:t>
      </w:r>
      <w:r w:rsidRPr="00CE23B3">
        <w:rPr>
          <w:color w:val="auto"/>
          <w:sz w:val="24"/>
          <w:szCs w:val="24"/>
        </w:rPr>
        <w:t>phique</w:t>
      </w:r>
      <w:r w:rsidR="00561302" w:rsidRPr="00CE23B3">
        <w:rPr>
          <w:color w:val="auto"/>
          <w:sz w:val="24"/>
          <w:szCs w:val="24"/>
        </w:rPr>
        <w:t> :</w:t>
      </w:r>
      <w:r w:rsidR="00561302" w:rsidRPr="00CE23B3">
        <w:rPr>
          <w:sz w:val="24"/>
          <w:szCs w:val="24"/>
        </w:rPr>
        <w:t xml:space="preserve"> </w:t>
      </w:r>
      <w:r w:rsidR="00561302" w:rsidRPr="00CE23B3">
        <w:rPr>
          <w:color w:val="auto"/>
          <w:sz w:val="24"/>
          <w:szCs w:val="24"/>
        </w:rPr>
        <w:t xml:space="preserve">le pays est identifiable par son nom mais surtout par le code ISO 3 qui est un code unique et international définissant le pays </w:t>
      </w:r>
    </w:p>
    <w:p w14:paraId="100053E8" w14:textId="3E3D4CA9" w:rsidR="00C65A65" w:rsidRDefault="00C65A65" w:rsidP="00DD5F62">
      <w:pPr>
        <w:rPr>
          <w:sz w:val="24"/>
          <w:szCs w:val="24"/>
        </w:rPr>
      </w:pPr>
    </w:p>
    <w:p w14:paraId="50B2CA48" w14:textId="760712A8" w:rsidR="00716635" w:rsidRDefault="00716635" w:rsidP="00DD5F62">
      <w:pPr>
        <w:rPr>
          <w:sz w:val="24"/>
          <w:szCs w:val="24"/>
        </w:rPr>
      </w:pPr>
    </w:p>
    <w:p w14:paraId="0863A375" w14:textId="71826CAF" w:rsidR="00716635" w:rsidRDefault="00716635" w:rsidP="00DD5F62">
      <w:pPr>
        <w:rPr>
          <w:sz w:val="24"/>
          <w:szCs w:val="24"/>
        </w:rPr>
      </w:pPr>
    </w:p>
    <w:p w14:paraId="339063B8" w14:textId="77777777" w:rsidR="00716635" w:rsidRPr="00CE23B3" w:rsidRDefault="00716635" w:rsidP="00DD5F62">
      <w:pPr>
        <w:rPr>
          <w:sz w:val="24"/>
          <w:szCs w:val="24"/>
        </w:rPr>
      </w:pPr>
    </w:p>
    <w:p w14:paraId="4678AAFB" w14:textId="67FD2D59" w:rsidR="00DD5F62" w:rsidRPr="00CE23B3" w:rsidRDefault="003142CE" w:rsidP="00DD5F62"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t>4</w:t>
      </w:r>
      <w:r w:rsidR="00DD5F62" w:rsidRPr="00CE23B3">
        <w:rPr>
          <w:color w:val="auto"/>
          <w:sz w:val="24"/>
          <w:szCs w:val="24"/>
        </w:rPr>
        <w:t xml:space="preserve">.3 </w:t>
      </w:r>
      <w:r w:rsidR="00FC334F" w:rsidRPr="00243154">
        <w:rPr>
          <w:color w:val="auto"/>
          <w:sz w:val="24"/>
          <w:szCs w:val="24"/>
          <w:u w:val="single"/>
        </w:rPr>
        <w:t>Nettoyer et valider les données</w:t>
      </w:r>
    </w:p>
    <w:p w14:paraId="553FBBC2" w14:textId="3F28FAD9" w:rsidR="000A0B0D" w:rsidRPr="00CE23B3" w:rsidRDefault="000A0B0D" w:rsidP="006517F0">
      <w:pPr>
        <w:spacing w:line="360" w:lineRule="auto"/>
        <w:ind w:firstLine="360"/>
        <w:jc w:val="both"/>
        <w:rPr>
          <w:color w:val="auto"/>
          <w:sz w:val="24"/>
          <w:szCs w:val="24"/>
        </w:rPr>
      </w:pPr>
      <w:r w:rsidRPr="00CE23B3">
        <w:rPr>
          <w:color w:val="auto"/>
          <w:sz w:val="24"/>
          <w:szCs w:val="24"/>
        </w:rPr>
        <w:t>Pour le nettoyage</w:t>
      </w:r>
      <w:r w:rsidR="00605DAC" w:rsidRPr="00CE23B3">
        <w:rPr>
          <w:color w:val="auto"/>
          <w:sz w:val="24"/>
          <w:szCs w:val="24"/>
        </w:rPr>
        <w:t xml:space="preserve">, j’ai importé les fichiers CSV sur un </w:t>
      </w:r>
      <w:proofErr w:type="spellStart"/>
      <w:r w:rsidR="00605DAC" w:rsidRPr="00CE23B3">
        <w:rPr>
          <w:color w:val="auto"/>
          <w:sz w:val="24"/>
          <w:szCs w:val="24"/>
        </w:rPr>
        <w:t>Jupyter</w:t>
      </w:r>
      <w:proofErr w:type="spellEnd"/>
      <w:r w:rsidR="00605DAC" w:rsidRPr="00CE23B3">
        <w:rPr>
          <w:color w:val="auto"/>
          <w:sz w:val="24"/>
          <w:szCs w:val="24"/>
        </w:rPr>
        <w:t xml:space="preserve"> Notebook</w:t>
      </w:r>
      <w:r w:rsidR="002A5F78" w:rsidRPr="00CE23B3">
        <w:rPr>
          <w:color w:val="auto"/>
          <w:sz w:val="24"/>
          <w:szCs w:val="24"/>
        </w:rPr>
        <w:t xml:space="preserve"> et puis,</w:t>
      </w:r>
      <w:r w:rsidR="005B6C8E" w:rsidRPr="00CE23B3">
        <w:rPr>
          <w:color w:val="auto"/>
          <w:sz w:val="24"/>
          <w:szCs w:val="24"/>
        </w:rPr>
        <w:t xml:space="preserve"> j’a</w:t>
      </w:r>
      <w:r w:rsidR="009B7C69" w:rsidRPr="00CE23B3">
        <w:rPr>
          <w:color w:val="auto"/>
          <w:sz w:val="24"/>
          <w:szCs w:val="24"/>
        </w:rPr>
        <w:t xml:space="preserve">i sélectionné les colonnes </w:t>
      </w:r>
      <w:r w:rsidR="00E80F33" w:rsidRPr="00CE23B3">
        <w:rPr>
          <w:color w:val="auto"/>
          <w:sz w:val="24"/>
          <w:szCs w:val="24"/>
        </w:rPr>
        <w:t>pour créer les</w:t>
      </w:r>
      <w:r w:rsidRPr="00CE23B3">
        <w:rPr>
          <w:color w:val="auto"/>
          <w:sz w:val="24"/>
          <w:szCs w:val="24"/>
        </w:rPr>
        <w:t xml:space="preserve"> tables de la base de données. </w:t>
      </w:r>
      <w:r w:rsidR="00C3131F" w:rsidRPr="00CE23B3">
        <w:rPr>
          <w:color w:val="auto"/>
          <w:sz w:val="24"/>
          <w:szCs w:val="24"/>
        </w:rPr>
        <w:t>Pour que mon c</w:t>
      </w:r>
      <w:r w:rsidR="00406CE8" w:rsidRPr="00CE23B3">
        <w:rPr>
          <w:color w:val="auto"/>
          <w:sz w:val="24"/>
          <w:szCs w:val="24"/>
        </w:rPr>
        <w:t>sv puisse être valide</w:t>
      </w:r>
      <w:r w:rsidR="0074640E" w:rsidRPr="00CE23B3">
        <w:rPr>
          <w:color w:val="auto"/>
          <w:sz w:val="24"/>
          <w:szCs w:val="24"/>
        </w:rPr>
        <w:t>,</w:t>
      </w:r>
      <w:r w:rsidR="00406CE8" w:rsidRPr="00CE23B3">
        <w:rPr>
          <w:color w:val="auto"/>
          <w:sz w:val="24"/>
          <w:szCs w:val="24"/>
        </w:rPr>
        <w:t xml:space="preserve"> </w:t>
      </w:r>
      <w:r w:rsidR="0074640E" w:rsidRPr="00CE23B3">
        <w:rPr>
          <w:color w:val="auto"/>
          <w:sz w:val="24"/>
          <w:szCs w:val="24"/>
        </w:rPr>
        <w:t xml:space="preserve">j’ai </w:t>
      </w:r>
      <w:r w:rsidR="005F3CCB">
        <w:rPr>
          <w:color w:val="auto"/>
          <w:sz w:val="24"/>
          <w:szCs w:val="24"/>
        </w:rPr>
        <w:t xml:space="preserve">dû </w:t>
      </w:r>
      <w:r w:rsidR="00CB79D0">
        <w:rPr>
          <w:color w:val="auto"/>
          <w:sz w:val="24"/>
          <w:szCs w:val="24"/>
        </w:rPr>
        <w:t>effectuer</w:t>
      </w:r>
      <w:r w:rsidR="0074640E" w:rsidRPr="00CE23B3">
        <w:rPr>
          <w:color w:val="auto"/>
          <w:sz w:val="24"/>
          <w:szCs w:val="24"/>
        </w:rPr>
        <w:t xml:space="preserve"> les choses suivantes</w:t>
      </w:r>
      <w:r w:rsidR="003A59A1" w:rsidRPr="00CE23B3">
        <w:rPr>
          <w:color w:val="auto"/>
          <w:sz w:val="24"/>
          <w:szCs w:val="24"/>
        </w:rPr>
        <w:t> :</w:t>
      </w:r>
    </w:p>
    <w:p w14:paraId="4F60C5AB" w14:textId="4A16D611" w:rsidR="003A59A1" w:rsidRPr="00CE23B3" w:rsidRDefault="00B62D8B" w:rsidP="00F135B0">
      <w:pPr>
        <w:pStyle w:val="Paragraphedeliste"/>
        <w:numPr>
          <w:ilvl w:val="0"/>
          <w:numId w:val="11"/>
        </w:numPr>
        <w:jc w:val="both"/>
        <w:rPr>
          <w:color w:val="auto"/>
          <w:sz w:val="24"/>
          <w:szCs w:val="24"/>
        </w:rPr>
      </w:pPr>
      <w:r w:rsidRPr="00CE23B3">
        <w:rPr>
          <w:color w:val="auto"/>
          <w:sz w:val="24"/>
          <w:szCs w:val="24"/>
        </w:rPr>
        <w:t>Supprimés les lignes en trop</w:t>
      </w:r>
    </w:p>
    <w:p w14:paraId="691F273C" w14:textId="21A37A4A" w:rsidR="00B62D8B" w:rsidRPr="00B55D7A" w:rsidRDefault="00055878" w:rsidP="00F135B0">
      <w:pPr>
        <w:pStyle w:val="Paragraphedeliste"/>
        <w:numPr>
          <w:ilvl w:val="0"/>
          <w:numId w:val="11"/>
        </w:numPr>
        <w:jc w:val="both"/>
        <w:rPr>
          <w:color w:val="auto"/>
          <w:sz w:val="24"/>
          <w:szCs w:val="24"/>
        </w:rPr>
      </w:pPr>
      <w:r w:rsidRPr="00CE23B3">
        <w:rPr>
          <w:color w:val="auto"/>
          <w:sz w:val="24"/>
          <w:szCs w:val="24"/>
        </w:rPr>
        <w:t>Accepté les valeurs zéro</w:t>
      </w:r>
      <w:r w:rsidR="00871027" w:rsidRPr="00CE23B3">
        <w:rPr>
          <w:color w:val="auto"/>
          <w:sz w:val="24"/>
          <w:szCs w:val="24"/>
        </w:rPr>
        <w:t xml:space="preserve"> pour l’importation des données</w:t>
      </w:r>
    </w:p>
    <w:p w14:paraId="11A33D10" w14:textId="4210E2E0" w:rsidR="008A1FF0" w:rsidRDefault="004E1571" w:rsidP="00F82D29">
      <w:pPr>
        <w:spacing w:line="360" w:lineRule="auto"/>
        <w:ind w:firstLine="720"/>
        <w:jc w:val="both"/>
        <w:rPr>
          <w:color w:val="auto"/>
          <w:sz w:val="24"/>
          <w:szCs w:val="24"/>
        </w:rPr>
      </w:pPr>
      <w:r w:rsidRPr="00CE23B3">
        <w:rPr>
          <w:color w:val="auto"/>
          <w:sz w:val="24"/>
          <w:szCs w:val="24"/>
        </w:rPr>
        <w:t>Lorsque les données ont été nettoyées</w:t>
      </w:r>
      <w:r w:rsidR="00B41585">
        <w:rPr>
          <w:color w:val="auto"/>
          <w:sz w:val="24"/>
          <w:szCs w:val="24"/>
        </w:rPr>
        <w:t>, j’ai pu</w:t>
      </w:r>
      <w:r w:rsidR="0044296B" w:rsidRPr="00CE23B3">
        <w:rPr>
          <w:color w:val="auto"/>
          <w:sz w:val="24"/>
          <w:szCs w:val="24"/>
        </w:rPr>
        <w:t xml:space="preserve"> répét</w:t>
      </w:r>
      <w:r w:rsidR="00B41585">
        <w:rPr>
          <w:color w:val="auto"/>
          <w:sz w:val="24"/>
          <w:szCs w:val="24"/>
        </w:rPr>
        <w:t>er</w:t>
      </w:r>
      <w:r w:rsidR="0044296B" w:rsidRPr="00CE23B3">
        <w:rPr>
          <w:color w:val="auto"/>
          <w:sz w:val="24"/>
          <w:szCs w:val="24"/>
        </w:rPr>
        <w:t xml:space="preserve"> </w:t>
      </w:r>
      <w:r w:rsidR="00BE4835">
        <w:rPr>
          <w:color w:val="auto"/>
          <w:sz w:val="24"/>
          <w:szCs w:val="24"/>
        </w:rPr>
        <w:t>s</w:t>
      </w:r>
      <w:r w:rsidR="00AC1457">
        <w:rPr>
          <w:color w:val="auto"/>
          <w:sz w:val="24"/>
          <w:szCs w:val="24"/>
        </w:rPr>
        <w:t>ur</w:t>
      </w:r>
      <w:r w:rsidR="00BE4835">
        <w:rPr>
          <w:color w:val="auto"/>
          <w:sz w:val="24"/>
          <w:szCs w:val="24"/>
        </w:rPr>
        <w:t xml:space="preserve"> </w:t>
      </w:r>
      <w:r w:rsidR="00B55D7A">
        <w:rPr>
          <w:color w:val="auto"/>
          <w:sz w:val="24"/>
          <w:szCs w:val="24"/>
        </w:rPr>
        <w:t>ces tables suivantes</w:t>
      </w:r>
      <w:r w:rsidR="00BE4835">
        <w:rPr>
          <w:color w:val="auto"/>
          <w:sz w:val="24"/>
          <w:szCs w:val="24"/>
        </w:rPr>
        <w:t xml:space="preserve"> : </w:t>
      </w:r>
      <w:proofErr w:type="spellStart"/>
      <w:r w:rsidR="00BE4835">
        <w:rPr>
          <w:color w:val="auto"/>
          <w:sz w:val="24"/>
          <w:szCs w:val="24"/>
        </w:rPr>
        <w:t>Key_M</w:t>
      </w:r>
      <w:r w:rsidR="007509C3">
        <w:rPr>
          <w:color w:val="auto"/>
          <w:sz w:val="24"/>
          <w:szCs w:val="24"/>
        </w:rPr>
        <w:t>inerals</w:t>
      </w:r>
      <w:proofErr w:type="spellEnd"/>
      <w:r w:rsidR="007509C3">
        <w:rPr>
          <w:color w:val="auto"/>
          <w:sz w:val="24"/>
          <w:szCs w:val="24"/>
        </w:rPr>
        <w:t xml:space="preserve">, </w:t>
      </w:r>
      <w:proofErr w:type="spellStart"/>
      <w:r w:rsidR="007509C3">
        <w:rPr>
          <w:color w:val="auto"/>
          <w:sz w:val="24"/>
          <w:szCs w:val="24"/>
        </w:rPr>
        <w:t>Fossil_Enery</w:t>
      </w:r>
      <w:proofErr w:type="spellEnd"/>
      <w:r w:rsidR="007509C3">
        <w:rPr>
          <w:color w:val="auto"/>
          <w:sz w:val="24"/>
          <w:szCs w:val="24"/>
        </w:rPr>
        <w:t xml:space="preserve"> et </w:t>
      </w:r>
      <w:proofErr w:type="spellStart"/>
      <w:r w:rsidR="007509C3">
        <w:rPr>
          <w:color w:val="auto"/>
          <w:sz w:val="24"/>
          <w:szCs w:val="24"/>
        </w:rPr>
        <w:t>Clean_Energy</w:t>
      </w:r>
      <w:proofErr w:type="spellEnd"/>
      <w:r w:rsidR="00535BBD">
        <w:rPr>
          <w:color w:val="auto"/>
          <w:sz w:val="24"/>
          <w:szCs w:val="24"/>
        </w:rPr>
        <w:t>.</w:t>
      </w:r>
    </w:p>
    <w:p w14:paraId="6BFA4A02" w14:textId="2FACA4B2" w:rsidR="00F34324" w:rsidRPr="00B8739B" w:rsidRDefault="00970CB0" w:rsidP="00F135B0">
      <w:pPr>
        <w:pStyle w:val="Paragraphedeliste"/>
        <w:numPr>
          <w:ilvl w:val="0"/>
          <w:numId w:val="24"/>
        </w:numPr>
        <w:spacing w:line="360" w:lineRule="auto"/>
        <w:jc w:val="both"/>
        <w:rPr>
          <w:color w:val="auto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8D5406C" wp14:editId="1449BA24">
            <wp:simplePos x="0" y="0"/>
            <wp:positionH relativeFrom="column">
              <wp:posOffset>-593090</wp:posOffset>
            </wp:positionH>
            <wp:positionV relativeFrom="paragraph">
              <wp:posOffset>520065</wp:posOffset>
            </wp:positionV>
            <wp:extent cx="6473267" cy="657225"/>
            <wp:effectExtent l="0" t="0" r="381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267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739B" w:rsidRPr="00B8739B">
        <w:rPr>
          <w:color w:val="auto"/>
          <w:sz w:val="24"/>
          <w:szCs w:val="24"/>
          <w:u w:val="single"/>
        </w:rPr>
        <w:t xml:space="preserve">Accepté les valeurs zéros </w:t>
      </w:r>
    </w:p>
    <w:p w14:paraId="7FB5EFF2" w14:textId="77777777" w:rsidR="00F82D29" w:rsidRDefault="00F82D29" w:rsidP="001D561F">
      <w:pPr>
        <w:spacing w:line="360" w:lineRule="auto"/>
        <w:jc w:val="both"/>
        <w:rPr>
          <w:color w:val="auto"/>
          <w:sz w:val="24"/>
          <w:szCs w:val="24"/>
        </w:rPr>
      </w:pPr>
    </w:p>
    <w:p w14:paraId="04A30A47" w14:textId="05C84C65" w:rsidR="00D90BA9" w:rsidRPr="00F82D29" w:rsidRDefault="009D653A" w:rsidP="00F135B0">
      <w:pPr>
        <w:pStyle w:val="Paragraphedeliste"/>
        <w:numPr>
          <w:ilvl w:val="0"/>
          <w:numId w:val="24"/>
        </w:numPr>
        <w:spacing w:line="360" w:lineRule="auto"/>
        <w:jc w:val="both"/>
        <w:rPr>
          <w:color w:val="auto"/>
          <w:sz w:val="24"/>
          <w:szCs w:val="24"/>
          <w:u w:val="single"/>
        </w:rPr>
      </w:pPr>
      <w:r w:rsidRPr="009A1928">
        <w:rPr>
          <w:color w:val="auto"/>
          <w:sz w:val="24"/>
          <w:szCs w:val="24"/>
          <w:u w:val="single"/>
        </w:rPr>
        <w:t>S</w:t>
      </w:r>
      <w:r w:rsidR="00D52D51" w:rsidRPr="009A1928">
        <w:rPr>
          <w:color w:val="auto"/>
          <w:sz w:val="24"/>
          <w:szCs w:val="24"/>
          <w:u w:val="single"/>
        </w:rPr>
        <w:t xml:space="preserve">upprimés les </w:t>
      </w:r>
      <w:r w:rsidR="00FE2155" w:rsidRPr="009A1928">
        <w:rPr>
          <w:color w:val="auto"/>
          <w:sz w:val="24"/>
          <w:szCs w:val="24"/>
          <w:u w:val="single"/>
        </w:rPr>
        <w:t>redondances</w:t>
      </w:r>
      <w:r w:rsidR="00A31E31">
        <w:rPr>
          <w:color w:val="auto"/>
          <w:sz w:val="24"/>
          <w:szCs w:val="24"/>
          <w:u w:val="single"/>
        </w:rPr>
        <w:t>,</w:t>
      </w:r>
      <w:r w:rsidR="00334B5F" w:rsidRPr="009A1928">
        <w:rPr>
          <w:color w:val="auto"/>
          <w:sz w:val="24"/>
          <w:szCs w:val="24"/>
          <w:u w:val="single"/>
        </w:rPr>
        <w:t xml:space="preserve"> les choix</w:t>
      </w:r>
      <w:r w:rsidR="00FE2155" w:rsidRPr="009A1928">
        <w:rPr>
          <w:color w:val="auto"/>
          <w:sz w:val="24"/>
          <w:szCs w:val="24"/>
          <w:u w:val="single"/>
        </w:rPr>
        <w:t xml:space="preserve"> des colonnes</w:t>
      </w:r>
      <w:r w:rsidR="00A31E31">
        <w:rPr>
          <w:color w:val="auto"/>
          <w:sz w:val="24"/>
          <w:szCs w:val="24"/>
          <w:u w:val="single"/>
        </w:rPr>
        <w:t xml:space="preserve"> et définir le csv</w:t>
      </w:r>
      <w:r w:rsidR="00FE2155" w:rsidRPr="009A1928">
        <w:rPr>
          <w:color w:val="auto"/>
          <w:sz w:val="24"/>
          <w:szCs w:val="24"/>
          <w:u w:val="single"/>
        </w:rPr>
        <w:t xml:space="preserve"> </w:t>
      </w:r>
      <w:r w:rsidR="00334B5F" w:rsidRPr="009A1928">
        <w:rPr>
          <w:color w:val="auto"/>
          <w:sz w:val="24"/>
          <w:szCs w:val="24"/>
          <w:u w:val="single"/>
        </w:rPr>
        <w:t xml:space="preserve"> </w:t>
      </w:r>
      <w:r w:rsidR="00F82D29">
        <w:rPr>
          <w:noProof/>
        </w:rPr>
        <w:drawing>
          <wp:anchor distT="0" distB="0" distL="114300" distR="114300" simplePos="0" relativeHeight="251668480" behindDoc="0" locked="0" layoutInCell="1" allowOverlap="1" wp14:anchorId="707D7D06" wp14:editId="67F5F2AD">
            <wp:simplePos x="0" y="0"/>
            <wp:positionH relativeFrom="margin">
              <wp:align>center</wp:align>
            </wp:positionH>
            <wp:positionV relativeFrom="paragraph">
              <wp:posOffset>565785</wp:posOffset>
            </wp:positionV>
            <wp:extent cx="6389370" cy="2773680"/>
            <wp:effectExtent l="0" t="0" r="0" b="762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17EAB" w14:textId="7AFC3F6F" w:rsidR="00D90BA9" w:rsidRDefault="00D90BA9" w:rsidP="008955DE">
      <w:pPr>
        <w:spacing w:line="360" w:lineRule="auto"/>
        <w:ind w:firstLine="720"/>
        <w:jc w:val="both"/>
        <w:rPr>
          <w:color w:val="auto"/>
          <w:sz w:val="24"/>
          <w:szCs w:val="24"/>
        </w:rPr>
      </w:pPr>
    </w:p>
    <w:p w14:paraId="3A1A8261" w14:textId="2DFFF561" w:rsidR="00F82D29" w:rsidRDefault="00F82D29" w:rsidP="008955DE">
      <w:pPr>
        <w:spacing w:line="360" w:lineRule="auto"/>
        <w:ind w:firstLine="720"/>
        <w:jc w:val="both"/>
        <w:rPr>
          <w:color w:val="auto"/>
          <w:sz w:val="24"/>
          <w:szCs w:val="24"/>
        </w:rPr>
      </w:pPr>
    </w:p>
    <w:p w14:paraId="4F7568A6" w14:textId="77777777" w:rsidR="001D561F" w:rsidRDefault="001D561F" w:rsidP="008955DE">
      <w:pPr>
        <w:spacing w:line="360" w:lineRule="auto"/>
        <w:ind w:firstLine="720"/>
        <w:jc w:val="both"/>
        <w:rPr>
          <w:color w:val="auto"/>
          <w:sz w:val="24"/>
          <w:szCs w:val="24"/>
        </w:rPr>
      </w:pPr>
    </w:p>
    <w:p w14:paraId="3D280E0E" w14:textId="16C724A0" w:rsidR="00A3269D" w:rsidRPr="00F377B4" w:rsidRDefault="00A82BFA" w:rsidP="00F135B0">
      <w:pPr>
        <w:pStyle w:val="Paragraphedeliste"/>
        <w:numPr>
          <w:ilvl w:val="0"/>
          <w:numId w:val="24"/>
        </w:numPr>
        <w:spacing w:line="360" w:lineRule="auto"/>
        <w:jc w:val="both"/>
        <w:rPr>
          <w:color w:val="auto"/>
          <w:sz w:val="24"/>
          <w:szCs w:val="24"/>
          <w:u w:val="single"/>
        </w:rPr>
      </w:pPr>
      <w:r w:rsidRPr="00F377B4">
        <w:rPr>
          <w:color w:val="auto"/>
          <w:sz w:val="24"/>
          <w:szCs w:val="24"/>
          <w:u w:val="single"/>
        </w:rPr>
        <w:lastRenderedPageBreak/>
        <w:t xml:space="preserve">Insertion sur MySQL </w:t>
      </w:r>
      <w:r w:rsidR="00F377B4" w:rsidRPr="00F377B4">
        <w:rPr>
          <w:color w:val="auto"/>
          <w:sz w:val="24"/>
          <w:szCs w:val="24"/>
          <w:u w:val="single"/>
        </w:rPr>
        <w:t>Workbench</w:t>
      </w:r>
    </w:p>
    <w:p w14:paraId="408DDB3E" w14:textId="0290C6B3" w:rsidR="00A3269D" w:rsidRDefault="00F377B4" w:rsidP="00A3269D">
      <w:pPr>
        <w:spacing w:line="360" w:lineRule="auto"/>
        <w:jc w:val="both"/>
        <w:rPr>
          <w:color w:val="auto"/>
          <w:sz w:val="24"/>
          <w:szCs w:val="24"/>
        </w:rPr>
      </w:pPr>
      <w:r w:rsidRPr="00F377B4">
        <w:rPr>
          <w:noProof/>
          <w:color w:val="auto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9AEAD84" wp14:editId="0723758E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499360" cy="2153920"/>
            <wp:effectExtent l="0" t="0" r="0" b="0"/>
            <wp:wrapSquare wrapText="bothSides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E8040" w14:textId="075C7F6A" w:rsidR="00A3269D" w:rsidRDefault="00A3269D" w:rsidP="00A3269D">
      <w:pPr>
        <w:spacing w:line="360" w:lineRule="auto"/>
        <w:jc w:val="both"/>
        <w:rPr>
          <w:color w:val="auto"/>
          <w:sz w:val="24"/>
          <w:szCs w:val="24"/>
        </w:rPr>
      </w:pPr>
    </w:p>
    <w:p w14:paraId="12DCF78A" w14:textId="4D69AC77" w:rsidR="00A3269D" w:rsidRDefault="00A3269D" w:rsidP="00A3269D">
      <w:pPr>
        <w:spacing w:line="360" w:lineRule="auto"/>
        <w:jc w:val="both"/>
        <w:rPr>
          <w:color w:val="auto"/>
          <w:sz w:val="24"/>
          <w:szCs w:val="24"/>
        </w:rPr>
      </w:pPr>
    </w:p>
    <w:p w14:paraId="6A0A3B54" w14:textId="038C4578" w:rsidR="00F377B4" w:rsidRDefault="00F377B4" w:rsidP="00A3269D">
      <w:pPr>
        <w:spacing w:line="360" w:lineRule="auto"/>
        <w:jc w:val="both"/>
        <w:rPr>
          <w:color w:val="auto"/>
          <w:sz w:val="24"/>
          <w:szCs w:val="24"/>
        </w:rPr>
      </w:pPr>
    </w:p>
    <w:p w14:paraId="22CBE284" w14:textId="6BEC6FF9" w:rsidR="00F377B4" w:rsidRDefault="00F377B4" w:rsidP="00A3269D">
      <w:pPr>
        <w:spacing w:line="360" w:lineRule="auto"/>
        <w:jc w:val="both"/>
        <w:rPr>
          <w:color w:val="auto"/>
          <w:sz w:val="24"/>
          <w:szCs w:val="24"/>
        </w:rPr>
      </w:pPr>
    </w:p>
    <w:p w14:paraId="68909605" w14:textId="77777777" w:rsidR="00CA3163" w:rsidRPr="00A3269D" w:rsidRDefault="00CA3163" w:rsidP="00A3269D">
      <w:pPr>
        <w:spacing w:line="360" w:lineRule="auto"/>
        <w:jc w:val="both"/>
        <w:rPr>
          <w:color w:val="auto"/>
          <w:sz w:val="24"/>
          <w:szCs w:val="24"/>
        </w:rPr>
      </w:pPr>
    </w:p>
    <w:p w14:paraId="3CC14AD3" w14:textId="0D42B985" w:rsidR="00CE22C6" w:rsidRPr="00CE22C6" w:rsidRDefault="004546AD" w:rsidP="00275C95">
      <w:pPr>
        <w:pStyle w:val="Titre1"/>
        <w:numPr>
          <w:ilvl w:val="0"/>
          <w:numId w:val="0"/>
        </w:numPr>
        <w:rPr>
          <w:sz w:val="24"/>
          <w:szCs w:val="18"/>
        </w:rPr>
      </w:pPr>
      <w:bookmarkStart w:id="21" w:name="_Hlk81004281"/>
      <w:r>
        <w:rPr>
          <w:sz w:val="28"/>
          <w:szCs w:val="20"/>
        </w:rPr>
        <w:t xml:space="preserve">Chapitre 5 </w:t>
      </w:r>
      <w:bookmarkStart w:id="22" w:name="_Hlk81186405"/>
      <w:r w:rsidR="00A2445F">
        <w:rPr>
          <w:sz w:val="28"/>
          <w:szCs w:val="20"/>
        </w:rPr>
        <w:t xml:space="preserve">Modèle </w:t>
      </w:r>
      <w:r w:rsidR="00D9097C">
        <w:rPr>
          <w:sz w:val="28"/>
          <w:szCs w:val="20"/>
        </w:rPr>
        <w:t>physiq</w:t>
      </w:r>
      <w:r w:rsidR="00647DF1">
        <w:rPr>
          <w:sz w:val="28"/>
          <w:szCs w:val="20"/>
        </w:rPr>
        <w:t>ue</w:t>
      </w:r>
      <w:r w:rsidR="00A2445F">
        <w:rPr>
          <w:sz w:val="28"/>
          <w:szCs w:val="20"/>
        </w:rPr>
        <w:t xml:space="preserve"> de données </w:t>
      </w:r>
      <w:r w:rsidR="00C26D05">
        <w:rPr>
          <w:sz w:val="28"/>
          <w:szCs w:val="20"/>
        </w:rPr>
        <w:t>(MCD)</w:t>
      </w:r>
      <w:r w:rsidR="00E95153" w:rsidRPr="00E95153">
        <w:rPr>
          <w:sz w:val="28"/>
          <w:szCs w:val="20"/>
        </w:rPr>
        <w:t xml:space="preserve"> </w:t>
      </w:r>
      <w:bookmarkEnd w:id="22"/>
    </w:p>
    <w:bookmarkEnd w:id="21"/>
    <w:p w14:paraId="4441E728" w14:textId="15691A48" w:rsidR="00E95153" w:rsidRDefault="00776631" w:rsidP="00BB561C">
      <w:pPr>
        <w:pStyle w:val="Titre1"/>
        <w:numPr>
          <w:ilvl w:val="0"/>
          <w:numId w:val="0"/>
        </w:numPr>
        <w:rPr>
          <w:sz w:val="24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212E92" wp14:editId="21DAA43F">
            <wp:simplePos x="0" y="0"/>
            <wp:positionH relativeFrom="margin">
              <wp:posOffset>-528955</wp:posOffset>
            </wp:positionH>
            <wp:positionV relativeFrom="paragraph">
              <wp:posOffset>217805</wp:posOffset>
            </wp:positionV>
            <wp:extent cx="6354445" cy="4594860"/>
            <wp:effectExtent l="0" t="0" r="8255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445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153" w:rsidRPr="00E95153">
        <w:rPr>
          <w:sz w:val="28"/>
          <w:szCs w:val="20"/>
        </w:rPr>
        <w:t xml:space="preserve">  </w:t>
      </w:r>
    </w:p>
    <w:p w14:paraId="28D750B2" w14:textId="77777777" w:rsidR="00C65A65" w:rsidRPr="00CE23B3" w:rsidRDefault="00C65A65" w:rsidP="00B324AD"/>
    <w:p w14:paraId="189E0614" w14:textId="7069E085" w:rsidR="00A73C89" w:rsidRPr="00CE23B3" w:rsidRDefault="00A73C89" w:rsidP="00B324AD">
      <w:pPr>
        <w:rPr>
          <w:sz w:val="24"/>
          <w:szCs w:val="24"/>
        </w:rPr>
      </w:pPr>
      <w:r w:rsidRPr="00CE23B3">
        <w:rPr>
          <w:sz w:val="24"/>
          <w:szCs w:val="24"/>
        </w:rPr>
        <w:lastRenderedPageBreak/>
        <w:t>CHOIX DU MODELE RELATIONNELS</w:t>
      </w:r>
    </w:p>
    <w:p w14:paraId="015BF0B5" w14:textId="77777777" w:rsidR="00A73C89" w:rsidRPr="00CE23B3" w:rsidRDefault="00A73C89" w:rsidP="00CD41D1">
      <w:pPr>
        <w:jc w:val="both"/>
        <w:rPr>
          <w:sz w:val="24"/>
          <w:szCs w:val="24"/>
        </w:rPr>
      </w:pPr>
      <w:r w:rsidRPr="00CE23B3">
        <w:rPr>
          <w:sz w:val="24"/>
          <w:szCs w:val="24"/>
        </w:rPr>
        <w:t>• L’intégrité des données est primordial.</w:t>
      </w:r>
    </w:p>
    <w:p w14:paraId="236CAE99" w14:textId="6DDBA769" w:rsidR="00477582" w:rsidRPr="00CE23B3" w:rsidRDefault="00A73C89" w:rsidP="00CD41D1">
      <w:pPr>
        <w:jc w:val="both"/>
        <w:rPr>
          <w:sz w:val="24"/>
          <w:szCs w:val="24"/>
        </w:rPr>
      </w:pPr>
      <w:r w:rsidRPr="00CE23B3">
        <w:rPr>
          <w:sz w:val="24"/>
          <w:szCs w:val="24"/>
        </w:rPr>
        <w:t xml:space="preserve">• Les </w:t>
      </w:r>
      <w:r w:rsidR="00DE0321" w:rsidRPr="00CE23B3">
        <w:rPr>
          <w:sz w:val="24"/>
          <w:szCs w:val="24"/>
        </w:rPr>
        <w:t>CSV</w:t>
      </w:r>
      <w:r w:rsidR="008155A7" w:rsidRPr="00CE23B3">
        <w:rPr>
          <w:sz w:val="24"/>
          <w:szCs w:val="24"/>
        </w:rPr>
        <w:t xml:space="preserve"> </w:t>
      </w:r>
      <w:r w:rsidRPr="00CE23B3">
        <w:rPr>
          <w:sz w:val="24"/>
          <w:szCs w:val="24"/>
        </w:rPr>
        <w:t>stocker sont</w:t>
      </w:r>
      <w:r w:rsidR="000A3094" w:rsidRPr="00CE23B3">
        <w:rPr>
          <w:sz w:val="24"/>
          <w:szCs w:val="24"/>
        </w:rPr>
        <w:t xml:space="preserve"> intégrés avec les tables</w:t>
      </w:r>
      <w:r w:rsidR="00E564DC" w:rsidRPr="00CE23B3">
        <w:rPr>
          <w:sz w:val="24"/>
          <w:szCs w:val="24"/>
        </w:rPr>
        <w:t>.</w:t>
      </w:r>
    </w:p>
    <w:p w14:paraId="1EB25032" w14:textId="77777777" w:rsidR="00A5790C" w:rsidRPr="00DB7FC9" w:rsidRDefault="00A5790C" w:rsidP="00CD41D1">
      <w:pPr>
        <w:jc w:val="both"/>
        <w:rPr>
          <w:sz w:val="24"/>
          <w:szCs w:val="24"/>
        </w:rPr>
      </w:pPr>
    </w:p>
    <w:p w14:paraId="789F141A" w14:textId="77777777" w:rsidR="00D91291" w:rsidRPr="00CE23B3" w:rsidRDefault="00D91291" w:rsidP="00CD41D1">
      <w:pPr>
        <w:jc w:val="both"/>
        <w:rPr>
          <w:sz w:val="24"/>
          <w:szCs w:val="24"/>
        </w:rPr>
      </w:pPr>
      <w:r w:rsidRPr="00CE23B3">
        <w:rPr>
          <w:sz w:val="24"/>
          <w:szCs w:val="24"/>
        </w:rPr>
        <w:t>CLÉS, CONTRAINTES ET CARDINALITÉ</w:t>
      </w:r>
    </w:p>
    <w:p w14:paraId="195A934D" w14:textId="223EE4D7" w:rsidR="00883482" w:rsidRPr="00F8471F" w:rsidRDefault="00D91291" w:rsidP="00CD41D1">
      <w:pPr>
        <w:spacing w:line="360" w:lineRule="auto"/>
        <w:jc w:val="both"/>
        <w:rPr>
          <w:sz w:val="24"/>
          <w:szCs w:val="24"/>
        </w:rPr>
      </w:pPr>
      <w:r w:rsidRPr="00CE23B3">
        <w:rPr>
          <w:sz w:val="24"/>
          <w:szCs w:val="24"/>
        </w:rPr>
        <w:t>La clé primaire permet d’identifier de manière unique chaque enregistrement dans une table. Elle doit être UNIQUE et ne doit pas contenir de valeur NULL. Elle sert d’inde</w:t>
      </w:r>
      <w:r w:rsidR="00EF2144" w:rsidRPr="00CE23B3">
        <w:rPr>
          <w:sz w:val="24"/>
          <w:szCs w:val="24"/>
        </w:rPr>
        <w:t>x.</w:t>
      </w:r>
    </w:p>
    <w:p w14:paraId="511E1C13" w14:textId="1687B5C8" w:rsidR="00F20ABC" w:rsidRPr="00CE23B3" w:rsidRDefault="005C2B59" w:rsidP="00CD41D1">
      <w:pPr>
        <w:spacing w:line="360" w:lineRule="auto"/>
        <w:jc w:val="both"/>
        <w:rPr>
          <w:sz w:val="24"/>
          <w:szCs w:val="24"/>
        </w:rPr>
      </w:pPr>
      <w:r w:rsidRPr="00CE23B3">
        <w:rPr>
          <w:sz w:val="24"/>
          <w:szCs w:val="24"/>
        </w:rPr>
        <w:t>Pour identifier de manière unique chaque enregistrement, les clés primaires sont les suivantes :</w:t>
      </w:r>
    </w:p>
    <w:tbl>
      <w:tblPr>
        <w:tblStyle w:val="TableauGrille4-Accentuation6"/>
        <w:tblW w:w="8648" w:type="dxa"/>
        <w:tblInd w:w="-289" w:type="dxa"/>
        <w:tblLook w:val="04A0" w:firstRow="1" w:lastRow="0" w:firstColumn="1" w:lastColumn="0" w:noHBand="0" w:noVBand="1"/>
      </w:tblPr>
      <w:tblGrid>
        <w:gridCol w:w="1647"/>
        <w:gridCol w:w="2126"/>
        <w:gridCol w:w="4875"/>
      </w:tblGrid>
      <w:tr w:rsidR="00C71A8A" w14:paraId="34A01E29" w14:textId="77777777" w:rsidTr="007914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35F063AD" w14:textId="330201B6" w:rsidR="00C71A8A" w:rsidRPr="00F10F26" w:rsidRDefault="00AF6099" w:rsidP="00EF2144">
            <w:pPr>
              <w:spacing w:line="360" w:lineRule="auto"/>
            </w:pPr>
            <w:r w:rsidRPr="00F10F26">
              <w:t xml:space="preserve">Nom des tables </w:t>
            </w:r>
          </w:p>
        </w:tc>
        <w:tc>
          <w:tcPr>
            <w:tcW w:w="2126" w:type="dxa"/>
          </w:tcPr>
          <w:p w14:paraId="622CAA6E" w14:textId="5DABAB52" w:rsidR="00C71A8A" w:rsidRPr="00F10F26" w:rsidRDefault="00AF6099" w:rsidP="00EF2144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10F26">
              <w:t xml:space="preserve">Nom des colonnes </w:t>
            </w:r>
          </w:p>
        </w:tc>
        <w:tc>
          <w:tcPr>
            <w:tcW w:w="4875" w:type="dxa"/>
          </w:tcPr>
          <w:p w14:paraId="66931BD8" w14:textId="6384C026" w:rsidR="00C71A8A" w:rsidRPr="00F10F26" w:rsidRDefault="00615546" w:rsidP="00374B4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10F26">
              <w:t>Fonctions</w:t>
            </w:r>
          </w:p>
        </w:tc>
      </w:tr>
      <w:tr w:rsidR="00C71A8A" w14:paraId="58F1667A" w14:textId="77777777" w:rsidTr="007914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7DB1EBEC" w14:textId="3C78A747" w:rsidR="00C71A8A" w:rsidRPr="00F10F26" w:rsidRDefault="00465786" w:rsidP="00EF2144">
            <w:pPr>
              <w:spacing w:line="360" w:lineRule="auto"/>
            </w:pPr>
            <w:r w:rsidRPr="00F10F26">
              <w:t>Country</w:t>
            </w:r>
          </w:p>
        </w:tc>
        <w:tc>
          <w:tcPr>
            <w:tcW w:w="2126" w:type="dxa"/>
          </w:tcPr>
          <w:p w14:paraId="2DB4C58E" w14:textId="05AB3B5F" w:rsidR="00C71A8A" w:rsidRPr="00F10F26" w:rsidRDefault="00653152" w:rsidP="00F135B0">
            <w:pPr>
              <w:pStyle w:val="Paragraphedeliste"/>
              <w:numPr>
                <w:ilvl w:val="0"/>
                <w:numId w:val="12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0F26">
              <w:t>ISO3</w:t>
            </w:r>
            <w:r w:rsidR="00B15A64" w:rsidRPr="00F10F26">
              <w:t>1</w:t>
            </w:r>
            <w:r w:rsidRPr="00F10F26">
              <w:t>66</w:t>
            </w:r>
          </w:p>
        </w:tc>
        <w:tc>
          <w:tcPr>
            <w:tcW w:w="4875" w:type="dxa"/>
          </w:tcPr>
          <w:p w14:paraId="0B0BA624" w14:textId="5E1D3508" w:rsidR="00C71A8A" w:rsidRPr="00F10F26" w:rsidRDefault="00BD550B" w:rsidP="00EF214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0F26">
              <w:t xml:space="preserve">Clé primaire </w:t>
            </w:r>
          </w:p>
        </w:tc>
      </w:tr>
      <w:tr w:rsidR="00C71A8A" w14:paraId="3FCB5342" w14:textId="77777777" w:rsidTr="007914A8">
        <w:trPr>
          <w:trHeight w:val="7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3FF54763" w14:textId="0D8A1DBC" w:rsidR="00C71A8A" w:rsidRPr="00F10F26" w:rsidRDefault="00465786" w:rsidP="00EF2144">
            <w:pPr>
              <w:spacing w:line="360" w:lineRule="auto"/>
            </w:pPr>
            <w:r w:rsidRPr="00F10F26">
              <w:t xml:space="preserve">Population </w:t>
            </w:r>
          </w:p>
        </w:tc>
        <w:tc>
          <w:tcPr>
            <w:tcW w:w="2126" w:type="dxa"/>
          </w:tcPr>
          <w:p w14:paraId="40A8C658" w14:textId="77777777" w:rsidR="00C71A8A" w:rsidRPr="00F10F26" w:rsidRDefault="005840C6" w:rsidP="00F135B0">
            <w:pPr>
              <w:pStyle w:val="Paragraphedeliste"/>
              <w:numPr>
                <w:ilvl w:val="0"/>
                <w:numId w:val="1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0F26">
              <w:t>ISO3166</w:t>
            </w:r>
          </w:p>
          <w:p w14:paraId="3FC07E7A" w14:textId="1702E387" w:rsidR="005840C6" w:rsidRPr="00F10F26" w:rsidRDefault="00E96691" w:rsidP="00F135B0">
            <w:pPr>
              <w:pStyle w:val="Paragraphedeliste"/>
              <w:numPr>
                <w:ilvl w:val="0"/>
                <w:numId w:val="1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0F26">
              <w:t>Years</w:t>
            </w:r>
            <w:proofErr w:type="spellEnd"/>
          </w:p>
        </w:tc>
        <w:tc>
          <w:tcPr>
            <w:tcW w:w="4875" w:type="dxa"/>
          </w:tcPr>
          <w:p w14:paraId="56C0DC2B" w14:textId="4BEE4F4A" w:rsidR="00C71A8A" w:rsidRPr="00F10F26" w:rsidRDefault="008D05BC" w:rsidP="00EF214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0F26">
              <w:t>Clé composite (composée de plusieurs colonnes)</w:t>
            </w:r>
          </w:p>
        </w:tc>
      </w:tr>
      <w:tr w:rsidR="00C71A8A" w14:paraId="4D652E01" w14:textId="77777777" w:rsidTr="007914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7645EB8E" w14:textId="5AD23BD1" w:rsidR="00C71A8A" w:rsidRPr="00F10F26" w:rsidRDefault="00A7708F" w:rsidP="00EF2144">
            <w:pPr>
              <w:spacing w:line="360" w:lineRule="auto"/>
            </w:pPr>
            <w:proofErr w:type="spellStart"/>
            <w:r w:rsidRPr="00F10F26">
              <w:t>Fossil_energy</w:t>
            </w:r>
            <w:proofErr w:type="spellEnd"/>
          </w:p>
        </w:tc>
        <w:tc>
          <w:tcPr>
            <w:tcW w:w="2126" w:type="dxa"/>
          </w:tcPr>
          <w:p w14:paraId="6FDD851F" w14:textId="77777777" w:rsidR="00C71A8A" w:rsidRPr="00F10F26" w:rsidRDefault="00E96691" w:rsidP="00F135B0">
            <w:pPr>
              <w:pStyle w:val="Paragraphedeliste"/>
              <w:numPr>
                <w:ilvl w:val="0"/>
                <w:numId w:val="13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0F26">
              <w:t>ISO3166</w:t>
            </w:r>
          </w:p>
          <w:p w14:paraId="736AABF5" w14:textId="591F7AAC" w:rsidR="00E96691" w:rsidRPr="00F10F26" w:rsidRDefault="00E96691" w:rsidP="00F135B0">
            <w:pPr>
              <w:pStyle w:val="Paragraphedeliste"/>
              <w:numPr>
                <w:ilvl w:val="0"/>
                <w:numId w:val="13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10F26">
              <w:t>Y</w:t>
            </w:r>
            <w:r w:rsidR="00211105" w:rsidRPr="00F10F26">
              <w:t>ears</w:t>
            </w:r>
            <w:proofErr w:type="spellEnd"/>
          </w:p>
        </w:tc>
        <w:tc>
          <w:tcPr>
            <w:tcW w:w="4875" w:type="dxa"/>
          </w:tcPr>
          <w:p w14:paraId="5E53BC21" w14:textId="5910781D" w:rsidR="00C71A8A" w:rsidRPr="00F10F26" w:rsidRDefault="008D05BC" w:rsidP="00EF214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0F26">
              <w:t>Clé composite (composée de plusieurs colonnes)</w:t>
            </w:r>
          </w:p>
        </w:tc>
      </w:tr>
      <w:tr w:rsidR="00C71A8A" w14:paraId="6AEC13FF" w14:textId="77777777" w:rsidTr="007914A8">
        <w:trPr>
          <w:trHeight w:val="7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3DA2CB68" w14:textId="66D40B79" w:rsidR="00C71A8A" w:rsidRPr="00F10F26" w:rsidRDefault="0061647C" w:rsidP="00EF2144">
            <w:pPr>
              <w:spacing w:line="360" w:lineRule="auto"/>
            </w:pPr>
            <w:proofErr w:type="spellStart"/>
            <w:r w:rsidRPr="00F10F26">
              <w:t>C</w:t>
            </w:r>
            <w:r w:rsidR="00A7708F" w:rsidRPr="00F10F26">
              <w:t>lean</w:t>
            </w:r>
            <w:r w:rsidRPr="00F10F26">
              <w:t>_energy</w:t>
            </w:r>
            <w:proofErr w:type="spellEnd"/>
          </w:p>
        </w:tc>
        <w:tc>
          <w:tcPr>
            <w:tcW w:w="2126" w:type="dxa"/>
          </w:tcPr>
          <w:p w14:paraId="2624B305" w14:textId="77777777" w:rsidR="00C71A8A" w:rsidRPr="00F10F26" w:rsidRDefault="00E96691" w:rsidP="00F135B0">
            <w:pPr>
              <w:pStyle w:val="Paragraphedeliste"/>
              <w:numPr>
                <w:ilvl w:val="0"/>
                <w:numId w:val="1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0F26">
              <w:t>ISO3166</w:t>
            </w:r>
          </w:p>
          <w:p w14:paraId="296235F7" w14:textId="3EDC4A8B" w:rsidR="00E96691" w:rsidRPr="00F10F26" w:rsidRDefault="00CC6AB9" w:rsidP="00F135B0">
            <w:pPr>
              <w:pStyle w:val="Paragraphedeliste"/>
              <w:numPr>
                <w:ilvl w:val="0"/>
                <w:numId w:val="1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0F26">
              <w:t>Years</w:t>
            </w:r>
            <w:proofErr w:type="spellEnd"/>
          </w:p>
        </w:tc>
        <w:tc>
          <w:tcPr>
            <w:tcW w:w="4875" w:type="dxa"/>
          </w:tcPr>
          <w:p w14:paraId="37BD0EC3" w14:textId="32697A7A" w:rsidR="00C71A8A" w:rsidRPr="00F10F26" w:rsidRDefault="008D05BC" w:rsidP="00EF214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0F26">
              <w:t>Clé composite (composée de plusieurs colonnes)</w:t>
            </w:r>
          </w:p>
        </w:tc>
      </w:tr>
      <w:tr w:rsidR="00C71A8A" w14:paraId="636708A3" w14:textId="77777777" w:rsidTr="007914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7" w:type="dxa"/>
          </w:tcPr>
          <w:p w14:paraId="7DC81093" w14:textId="3B8D6295" w:rsidR="00C71A8A" w:rsidRPr="00F10F26" w:rsidRDefault="0061647C" w:rsidP="00EF2144">
            <w:pPr>
              <w:spacing w:line="360" w:lineRule="auto"/>
            </w:pPr>
            <w:proofErr w:type="spellStart"/>
            <w:r w:rsidRPr="00F10F26">
              <w:t>Key_</w:t>
            </w:r>
            <w:r w:rsidR="00571BA7" w:rsidRPr="00F10F26">
              <w:t>minerals</w:t>
            </w:r>
            <w:proofErr w:type="spellEnd"/>
          </w:p>
        </w:tc>
        <w:tc>
          <w:tcPr>
            <w:tcW w:w="2126" w:type="dxa"/>
          </w:tcPr>
          <w:p w14:paraId="0862E5A2" w14:textId="77777777" w:rsidR="00C71A8A" w:rsidRPr="00F10F26" w:rsidRDefault="00E96691" w:rsidP="00F135B0">
            <w:pPr>
              <w:pStyle w:val="Paragraphedeliste"/>
              <w:numPr>
                <w:ilvl w:val="0"/>
                <w:numId w:val="13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0F26">
              <w:t>ISO3166</w:t>
            </w:r>
          </w:p>
          <w:p w14:paraId="7F30C9D0" w14:textId="4353351C" w:rsidR="00E96691" w:rsidRPr="00F10F26" w:rsidRDefault="00CD41D1" w:rsidP="00F135B0">
            <w:pPr>
              <w:pStyle w:val="Paragraphedeliste"/>
              <w:numPr>
                <w:ilvl w:val="0"/>
                <w:numId w:val="13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10F26">
              <w:t>Years</w:t>
            </w:r>
            <w:proofErr w:type="spellEnd"/>
          </w:p>
        </w:tc>
        <w:tc>
          <w:tcPr>
            <w:tcW w:w="4875" w:type="dxa"/>
          </w:tcPr>
          <w:p w14:paraId="0DBB3EDB" w14:textId="3320304C" w:rsidR="00C71A8A" w:rsidRPr="00F10F26" w:rsidRDefault="00CD41D1" w:rsidP="00EF214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0F26">
              <w:t>Clé composite (composée de plusieurs colonnes)</w:t>
            </w:r>
          </w:p>
        </w:tc>
      </w:tr>
    </w:tbl>
    <w:p w14:paraId="01002F2B" w14:textId="77777777" w:rsidR="009D03CE" w:rsidRDefault="009D03CE" w:rsidP="00641D0A">
      <w:pPr>
        <w:spacing w:line="360" w:lineRule="auto"/>
        <w:jc w:val="both"/>
        <w:rPr>
          <w:sz w:val="24"/>
          <w:szCs w:val="24"/>
        </w:rPr>
      </w:pPr>
    </w:p>
    <w:p w14:paraId="7E181597" w14:textId="61DDD409" w:rsidR="00BF6B53" w:rsidRDefault="00BF6B53" w:rsidP="00641D0A">
      <w:pPr>
        <w:spacing w:line="360" w:lineRule="auto"/>
        <w:jc w:val="both"/>
        <w:rPr>
          <w:sz w:val="24"/>
          <w:szCs w:val="24"/>
        </w:rPr>
      </w:pPr>
      <w:r w:rsidRPr="002A45F0">
        <w:rPr>
          <w:sz w:val="24"/>
          <w:szCs w:val="24"/>
        </w:rPr>
        <w:t xml:space="preserve">Les clés étrangères ont pour fonction principale la vérification de l'intégrité de votre base. Elles permettent de gérer des relations entre plusieurs tables, et garantissent la cohérence des données. </w:t>
      </w:r>
    </w:p>
    <w:p w14:paraId="161C457F" w14:textId="55A2E603" w:rsidR="00F8471F" w:rsidRDefault="00F8471F" w:rsidP="00641D0A">
      <w:pPr>
        <w:spacing w:line="360" w:lineRule="auto"/>
        <w:jc w:val="both"/>
        <w:rPr>
          <w:sz w:val="24"/>
          <w:szCs w:val="24"/>
        </w:rPr>
      </w:pPr>
    </w:p>
    <w:p w14:paraId="655EE8DD" w14:textId="77777777" w:rsidR="00F8471F" w:rsidRPr="002A45F0" w:rsidRDefault="00F8471F" w:rsidP="00641D0A">
      <w:pPr>
        <w:spacing w:line="360" w:lineRule="auto"/>
        <w:jc w:val="both"/>
        <w:rPr>
          <w:sz w:val="24"/>
          <w:szCs w:val="24"/>
        </w:rPr>
      </w:pPr>
    </w:p>
    <w:p w14:paraId="389DAE57" w14:textId="4E1A7884" w:rsidR="00313BD4" w:rsidRPr="002A45F0" w:rsidRDefault="00BF6B53" w:rsidP="00641D0A">
      <w:pPr>
        <w:spacing w:line="360" w:lineRule="auto"/>
        <w:jc w:val="both"/>
        <w:rPr>
          <w:sz w:val="24"/>
          <w:szCs w:val="24"/>
        </w:rPr>
      </w:pPr>
      <w:r w:rsidRPr="002A45F0">
        <w:rPr>
          <w:sz w:val="24"/>
          <w:szCs w:val="24"/>
        </w:rPr>
        <w:lastRenderedPageBreak/>
        <w:t>Les clés étrangères (</w:t>
      </w:r>
      <w:proofErr w:type="spellStart"/>
      <w:r w:rsidRPr="002A45F0">
        <w:rPr>
          <w:sz w:val="24"/>
          <w:szCs w:val="24"/>
        </w:rPr>
        <w:t>fk</w:t>
      </w:r>
      <w:proofErr w:type="spellEnd"/>
      <w:r w:rsidRPr="002A45F0">
        <w:rPr>
          <w:sz w:val="24"/>
          <w:szCs w:val="24"/>
        </w:rPr>
        <w:t xml:space="preserve"> pour </w:t>
      </w:r>
      <w:proofErr w:type="spellStart"/>
      <w:r w:rsidRPr="002A45F0">
        <w:rPr>
          <w:sz w:val="24"/>
          <w:szCs w:val="24"/>
        </w:rPr>
        <w:t>foreign</w:t>
      </w:r>
      <w:proofErr w:type="spellEnd"/>
      <w:r w:rsidRPr="002A45F0">
        <w:rPr>
          <w:sz w:val="24"/>
          <w:szCs w:val="24"/>
        </w:rPr>
        <w:t xml:space="preserve"> key) sont les suivantes :</w:t>
      </w:r>
    </w:p>
    <w:tbl>
      <w:tblPr>
        <w:tblStyle w:val="TableauGrille4-Accentuation6"/>
        <w:tblW w:w="8718" w:type="dxa"/>
        <w:tblInd w:w="-424" w:type="dxa"/>
        <w:tblLook w:val="04A0" w:firstRow="1" w:lastRow="0" w:firstColumn="1" w:lastColumn="0" w:noHBand="0" w:noVBand="1"/>
      </w:tblPr>
      <w:tblGrid>
        <w:gridCol w:w="2835"/>
        <w:gridCol w:w="3118"/>
        <w:gridCol w:w="2765"/>
      </w:tblGrid>
      <w:tr w:rsidR="00B35A0B" w:rsidRPr="00A5790C" w14:paraId="49F0FCDC" w14:textId="77777777" w:rsidTr="00B35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56F0A356" w14:textId="1F591BC6" w:rsidR="00B35A0B" w:rsidRPr="00CA0746" w:rsidRDefault="00B35A0B" w:rsidP="008D3CD7">
            <w:pPr>
              <w:spacing w:line="360" w:lineRule="auto"/>
              <w:jc w:val="center"/>
            </w:pPr>
            <w:r w:rsidRPr="00CA0746">
              <w:t>Colonne dans les tables</w:t>
            </w:r>
          </w:p>
        </w:tc>
        <w:tc>
          <w:tcPr>
            <w:tcW w:w="3118" w:type="dxa"/>
          </w:tcPr>
          <w:p w14:paraId="68B6ECE3" w14:textId="096E7F04" w:rsidR="00B35A0B" w:rsidRPr="002A45F0" w:rsidRDefault="00B35A0B" w:rsidP="008D3CD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A45F0">
              <w:rPr>
                <w:sz w:val="24"/>
                <w:szCs w:val="24"/>
              </w:rPr>
              <w:t>Colonne de référence</w:t>
            </w:r>
          </w:p>
        </w:tc>
        <w:tc>
          <w:tcPr>
            <w:tcW w:w="2765" w:type="dxa"/>
          </w:tcPr>
          <w:p w14:paraId="4CAAA7B7" w14:textId="7E20A745" w:rsidR="00B35A0B" w:rsidRPr="002A45F0" w:rsidRDefault="00B35A0B" w:rsidP="008D3CD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A45F0">
              <w:rPr>
                <w:sz w:val="24"/>
                <w:szCs w:val="24"/>
              </w:rPr>
              <w:t>Cardinalité</w:t>
            </w:r>
          </w:p>
        </w:tc>
      </w:tr>
      <w:tr w:rsidR="00B35A0B" w14:paraId="27E3D583" w14:textId="77777777" w:rsidTr="00B3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42B5436B" w14:textId="0FF9A0AC" w:rsidR="00B35A0B" w:rsidRPr="00CA0746" w:rsidRDefault="00B35A0B" w:rsidP="00641D0A">
            <w:pPr>
              <w:spacing w:line="360" w:lineRule="auto"/>
              <w:jc w:val="both"/>
            </w:pPr>
            <w:r w:rsidRPr="00CA0746">
              <w:t>Population</w:t>
            </w:r>
          </w:p>
        </w:tc>
        <w:tc>
          <w:tcPr>
            <w:tcW w:w="3118" w:type="dxa"/>
          </w:tcPr>
          <w:p w14:paraId="3EE8416E" w14:textId="515CF69A" w:rsidR="00B35A0B" w:rsidRPr="002A45F0" w:rsidRDefault="00B35A0B" w:rsidP="00A362F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A45F0">
              <w:rPr>
                <w:sz w:val="24"/>
                <w:szCs w:val="24"/>
              </w:rPr>
              <w:t>Country (ISO3166)</w:t>
            </w:r>
          </w:p>
        </w:tc>
        <w:tc>
          <w:tcPr>
            <w:tcW w:w="2765" w:type="dxa"/>
          </w:tcPr>
          <w:p w14:paraId="6F22DF77" w14:textId="4A6E3B72" w:rsidR="00B35A0B" w:rsidRPr="002A45F0" w:rsidRDefault="00B35A0B" w:rsidP="0024210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A45F0">
              <w:rPr>
                <w:sz w:val="24"/>
                <w:szCs w:val="24"/>
              </w:rPr>
              <w:t>1.n</w:t>
            </w:r>
          </w:p>
        </w:tc>
      </w:tr>
      <w:tr w:rsidR="00B35A0B" w14:paraId="611AA66A" w14:textId="77777777" w:rsidTr="00B35A0B">
        <w:trPr>
          <w:trHeight w:val="4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379A4D4B" w14:textId="0E481970" w:rsidR="00B35A0B" w:rsidRPr="00CA0746" w:rsidRDefault="00B35A0B" w:rsidP="00641D0A">
            <w:pPr>
              <w:spacing w:line="360" w:lineRule="auto"/>
              <w:jc w:val="both"/>
            </w:pPr>
            <w:proofErr w:type="spellStart"/>
            <w:r w:rsidRPr="00CA0746">
              <w:t>Fossil_energy</w:t>
            </w:r>
            <w:proofErr w:type="spellEnd"/>
          </w:p>
        </w:tc>
        <w:tc>
          <w:tcPr>
            <w:tcW w:w="3118" w:type="dxa"/>
          </w:tcPr>
          <w:p w14:paraId="3593F5DC" w14:textId="0103B760" w:rsidR="00B35A0B" w:rsidRPr="002A45F0" w:rsidRDefault="00B35A0B" w:rsidP="00A362F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A45F0">
              <w:rPr>
                <w:sz w:val="24"/>
                <w:szCs w:val="24"/>
              </w:rPr>
              <w:t>Country (ISO3166)</w:t>
            </w:r>
          </w:p>
        </w:tc>
        <w:tc>
          <w:tcPr>
            <w:tcW w:w="2765" w:type="dxa"/>
          </w:tcPr>
          <w:p w14:paraId="084BDAEF" w14:textId="6E9423F6" w:rsidR="00B35A0B" w:rsidRPr="002A45F0" w:rsidRDefault="00B35A0B" w:rsidP="00F658C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A45F0">
              <w:rPr>
                <w:sz w:val="24"/>
                <w:szCs w:val="24"/>
              </w:rPr>
              <w:t>1.n</w:t>
            </w:r>
          </w:p>
        </w:tc>
      </w:tr>
      <w:tr w:rsidR="00B35A0B" w14:paraId="619DDE1F" w14:textId="77777777" w:rsidTr="00B3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7E87D782" w14:textId="688C8B1E" w:rsidR="00B35A0B" w:rsidRPr="00CA0746" w:rsidRDefault="00B35A0B" w:rsidP="00641D0A">
            <w:pPr>
              <w:spacing w:line="360" w:lineRule="auto"/>
              <w:jc w:val="both"/>
            </w:pPr>
            <w:proofErr w:type="spellStart"/>
            <w:r w:rsidRPr="00CA0746">
              <w:t>Clean_energy</w:t>
            </w:r>
            <w:proofErr w:type="spellEnd"/>
          </w:p>
        </w:tc>
        <w:tc>
          <w:tcPr>
            <w:tcW w:w="3118" w:type="dxa"/>
          </w:tcPr>
          <w:p w14:paraId="3C63881E" w14:textId="414217AF" w:rsidR="00B35A0B" w:rsidRPr="002A45F0" w:rsidRDefault="00B35A0B" w:rsidP="00A362F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A45F0">
              <w:rPr>
                <w:sz w:val="24"/>
                <w:szCs w:val="24"/>
              </w:rPr>
              <w:t>Country (ISO3166)</w:t>
            </w:r>
          </w:p>
        </w:tc>
        <w:tc>
          <w:tcPr>
            <w:tcW w:w="2765" w:type="dxa"/>
          </w:tcPr>
          <w:p w14:paraId="5169C455" w14:textId="40BB233F" w:rsidR="00B35A0B" w:rsidRPr="002A45F0" w:rsidRDefault="00B35A0B" w:rsidP="00F658C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A45F0">
              <w:rPr>
                <w:sz w:val="24"/>
                <w:szCs w:val="24"/>
              </w:rPr>
              <w:t>1.n</w:t>
            </w:r>
          </w:p>
        </w:tc>
      </w:tr>
      <w:tr w:rsidR="00B35A0B" w14:paraId="5FFD5949" w14:textId="77777777" w:rsidTr="00B35A0B">
        <w:trPr>
          <w:trHeight w:val="4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61E7B106" w14:textId="069EB3F7" w:rsidR="00B35A0B" w:rsidRPr="00CA0746" w:rsidRDefault="00B35A0B" w:rsidP="00641D0A">
            <w:pPr>
              <w:spacing w:line="360" w:lineRule="auto"/>
              <w:jc w:val="both"/>
            </w:pPr>
            <w:proofErr w:type="spellStart"/>
            <w:r w:rsidRPr="00CA0746">
              <w:t>Key_minerals</w:t>
            </w:r>
            <w:proofErr w:type="spellEnd"/>
          </w:p>
        </w:tc>
        <w:tc>
          <w:tcPr>
            <w:tcW w:w="3118" w:type="dxa"/>
          </w:tcPr>
          <w:p w14:paraId="107F15B7" w14:textId="60BCD2A0" w:rsidR="00B35A0B" w:rsidRPr="002A45F0" w:rsidRDefault="00B35A0B" w:rsidP="00A362F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A45F0">
              <w:rPr>
                <w:sz w:val="24"/>
                <w:szCs w:val="24"/>
              </w:rPr>
              <w:t>Country (ISO3166)</w:t>
            </w:r>
          </w:p>
        </w:tc>
        <w:tc>
          <w:tcPr>
            <w:tcW w:w="2765" w:type="dxa"/>
          </w:tcPr>
          <w:p w14:paraId="7670C9DF" w14:textId="231D4A40" w:rsidR="00B35A0B" w:rsidRPr="002A45F0" w:rsidRDefault="00B35A0B" w:rsidP="00F658C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A45F0">
              <w:rPr>
                <w:sz w:val="24"/>
                <w:szCs w:val="24"/>
              </w:rPr>
              <w:t>1.n</w:t>
            </w:r>
          </w:p>
        </w:tc>
      </w:tr>
    </w:tbl>
    <w:p w14:paraId="2E217A39" w14:textId="77777777" w:rsidR="00F10F26" w:rsidRPr="000A3094" w:rsidRDefault="00F10F26" w:rsidP="00EF2144">
      <w:pPr>
        <w:spacing w:line="360" w:lineRule="auto"/>
      </w:pPr>
    </w:p>
    <w:p w14:paraId="11C92433" w14:textId="5744DAE2" w:rsidR="00E00CD7" w:rsidRPr="00111608" w:rsidRDefault="004546AD" w:rsidP="004546AD">
      <w:pPr>
        <w:pStyle w:val="Titre1"/>
        <w:numPr>
          <w:ilvl w:val="0"/>
          <w:numId w:val="0"/>
        </w:numPr>
        <w:rPr>
          <w:sz w:val="28"/>
          <w:szCs w:val="20"/>
        </w:rPr>
      </w:pPr>
      <w:r>
        <w:rPr>
          <w:sz w:val="28"/>
          <w:szCs w:val="20"/>
        </w:rPr>
        <w:t xml:space="preserve">Chapitre 6 </w:t>
      </w:r>
      <w:r w:rsidR="006531E8" w:rsidRPr="00530F0F">
        <w:rPr>
          <w:sz w:val="28"/>
          <w:szCs w:val="20"/>
        </w:rPr>
        <w:t xml:space="preserve">Modèle </w:t>
      </w:r>
      <w:r w:rsidR="00170E61" w:rsidRPr="00530F0F">
        <w:rPr>
          <w:sz w:val="28"/>
          <w:szCs w:val="20"/>
        </w:rPr>
        <w:t>organisation</w:t>
      </w:r>
      <w:r w:rsidR="00E00CD7" w:rsidRPr="00530F0F">
        <w:rPr>
          <w:sz w:val="28"/>
          <w:szCs w:val="20"/>
        </w:rPr>
        <w:t>n</w:t>
      </w:r>
      <w:r w:rsidR="00170E61" w:rsidRPr="00530F0F">
        <w:rPr>
          <w:sz w:val="28"/>
          <w:szCs w:val="20"/>
        </w:rPr>
        <w:t>el</w:t>
      </w:r>
      <w:r w:rsidR="00E00CD7" w:rsidRPr="00530F0F">
        <w:rPr>
          <w:sz w:val="28"/>
          <w:szCs w:val="20"/>
        </w:rPr>
        <w:t xml:space="preserve"> des données</w:t>
      </w:r>
    </w:p>
    <w:p w14:paraId="42EE76AB" w14:textId="3B3C721A" w:rsidR="00323E1C" w:rsidRDefault="00F77AC2" w:rsidP="00E00CD7">
      <w:pPr>
        <w:rPr>
          <w:sz w:val="24"/>
          <w:szCs w:val="24"/>
        </w:rPr>
      </w:pPr>
      <w:r w:rsidRPr="00530F0F">
        <w:rPr>
          <w:sz w:val="24"/>
          <w:szCs w:val="24"/>
        </w:rPr>
        <w:t>Voici le descriptif du modèle</w:t>
      </w:r>
      <w:r w:rsidR="002A1EA1" w:rsidRPr="00530F0F">
        <w:rPr>
          <w:sz w:val="24"/>
          <w:szCs w:val="24"/>
        </w:rPr>
        <w:t xml:space="preserve"> organisationnel des données</w:t>
      </w:r>
      <w:r w:rsidR="00530F0F" w:rsidRPr="00530F0F">
        <w:rPr>
          <w:sz w:val="24"/>
          <w:szCs w:val="24"/>
        </w:rPr>
        <w:t> :</w:t>
      </w:r>
    </w:p>
    <w:p w14:paraId="18F22923" w14:textId="5E4477A4" w:rsidR="008C5B99" w:rsidRPr="00093BFA" w:rsidRDefault="00F620A8" w:rsidP="00E00CD7">
      <w:pPr>
        <w:rPr>
          <w:b/>
          <w:bCs/>
          <w:sz w:val="24"/>
          <w:szCs w:val="24"/>
        </w:rPr>
      </w:pPr>
      <w:r w:rsidRPr="00093BFA">
        <w:rPr>
          <w:b/>
          <w:bCs/>
          <w:sz w:val="24"/>
          <w:szCs w:val="24"/>
        </w:rPr>
        <w:t>Table country</w:t>
      </w:r>
    </w:p>
    <w:tbl>
      <w:tblPr>
        <w:tblStyle w:val="TableauGrille4-Accentuation6"/>
        <w:tblW w:w="10583" w:type="dxa"/>
        <w:tblInd w:w="-1139" w:type="dxa"/>
        <w:tblLook w:val="04A0" w:firstRow="1" w:lastRow="0" w:firstColumn="1" w:lastColumn="0" w:noHBand="0" w:noVBand="1"/>
      </w:tblPr>
      <w:tblGrid>
        <w:gridCol w:w="2399"/>
        <w:gridCol w:w="1270"/>
        <w:gridCol w:w="1270"/>
        <w:gridCol w:w="5644"/>
      </w:tblGrid>
      <w:tr w:rsidR="001A7B14" w14:paraId="730D71F2" w14:textId="77777777" w:rsidTr="00DF4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</w:tcPr>
          <w:p w14:paraId="2BB27E66" w14:textId="27C74816" w:rsidR="001A7B14" w:rsidRPr="00CA0746" w:rsidRDefault="008C5B99" w:rsidP="008C5B99">
            <w:r w:rsidRPr="00CA0746">
              <w:t xml:space="preserve">Nom des </w:t>
            </w:r>
            <w:r w:rsidR="00F620A8" w:rsidRPr="00CA0746">
              <w:t>Colonnes</w:t>
            </w:r>
          </w:p>
        </w:tc>
        <w:tc>
          <w:tcPr>
            <w:tcW w:w="1270" w:type="dxa"/>
          </w:tcPr>
          <w:p w14:paraId="79A7EA51" w14:textId="48635898" w:rsidR="001A7B14" w:rsidRPr="00CA0746" w:rsidRDefault="00ED298E" w:rsidP="008D30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Numéro de colonne</w:t>
            </w:r>
          </w:p>
        </w:tc>
        <w:tc>
          <w:tcPr>
            <w:tcW w:w="1270" w:type="dxa"/>
          </w:tcPr>
          <w:p w14:paraId="39D513E9" w14:textId="01F4F11D" w:rsidR="001A7B14" w:rsidRDefault="00ED298E" w:rsidP="008D30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Nature de la colonne</w:t>
            </w:r>
          </w:p>
        </w:tc>
        <w:tc>
          <w:tcPr>
            <w:tcW w:w="5644" w:type="dxa"/>
          </w:tcPr>
          <w:p w14:paraId="3E6991DC" w14:textId="392B005B" w:rsidR="001A7B14" w:rsidRPr="008D302B" w:rsidRDefault="008D302B" w:rsidP="008D30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D302B">
              <w:t>Descriptif</w:t>
            </w:r>
          </w:p>
        </w:tc>
      </w:tr>
      <w:tr w:rsidR="001A7B14" w14:paraId="1C7922BC" w14:textId="77777777" w:rsidTr="00DF4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</w:tcPr>
          <w:p w14:paraId="65D946A0" w14:textId="74A96DB5" w:rsidR="001A7B14" w:rsidRPr="00CA0746" w:rsidRDefault="00A16004" w:rsidP="00E00CD7">
            <w:r w:rsidRPr="00CA0746">
              <w:t>Country</w:t>
            </w:r>
          </w:p>
        </w:tc>
        <w:tc>
          <w:tcPr>
            <w:tcW w:w="1270" w:type="dxa"/>
          </w:tcPr>
          <w:p w14:paraId="5B774FC0" w14:textId="717C199B" w:rsidR="001A7B14" w:rsidRPr="00CA0746" w:rsidRDefault="0011549F" w:rsidP="001154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1</w:t>
            </w:r>
          </w:p>
        </w:tc>
        <w:tc>
          <w:tcPr>
            <w:tcW w:w="1270" w:type="dxa"/>
          </w:tcPr>
          <w:p w14:paraId="0B3B5A9C" w14:textId="737626DE" w:rsidR="001A7B14" w:rsidRPr="0093163A" w:rsidRDefault="00EF1931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163A">
              <w:t>Varchar</w:t>
            </w:r>
          </w:p>
        </w:tc>
        <w:tc>
          <w:tcPr>
            <w:tcW w:w="5644" w:type="dxa"/>
          </w:tcPr>
          <w:p w14:paraId="7F0FCEB0" w14:textId="1A3686D4" w:rsidR="001A7B14" w:rsidRPr="0093163A" w:rsidRDefault="00A37F0B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163A">
              <w:t xml:space="preserve">Nom des pays </w:t>
            </w:r>
          </w:p>
        </w:tc>
      </w:tr>
      <w:tr w:rsidR="001A7B14" w14:paraId="4AE4A758" w14:textId="77777777" w:rsidTr="00DF426D">
        <w:trPr>
          <w:trHeight w:val="10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</w:tcPr>
          <w:p w14:paraId="6E36563E" w14:textId="3D136448" w:rsidR="001A7B14" w:rsidRPr="00CA0746" w:rsidRDefault="002450D8" w:rsidP="00E00CD7">
            <w:r w:rsidRPr="00CA0746">
              <w:t>ISO3166_alpha3</w:t>
            </w:r>
          </w:p>
        </w:tc>
        <w:tc>
          <w:tcPr>
            <w:tcW w:w="1270" w:type="dxa"/>
          </w:tcPr>
          <w:p w14:paraId="35978175" w14:textId="40EF3F40" w:rsidR="001A7B14" w:rsidRPr="00CA0746" w:rsidRDefault="0011549F" w:rsidP="001154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2</w:t>
            </w:r>
          </w:p>
        </w:tc>
        <w:tc>
          <w:tcPr>
            <w:tcW w:w="1270" w:type="dxa"/>
          </w:tcPr>
          <w:p w14:paraId="104E45F1" w14:textId="6200BE69" w:rsidR="001A7B14" w:rsidRPr="0093163A" w:rsidRDefault="00EF1931" w:rsidP="00E0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163A">
              <w:t>Varchar</w:t>
            </w:r>
          </w:p>
        </w:tc>
        <w:tc>
          <w:tcPr>
            <w:tcW w:w="5644" w:type="dxa"/>
          </w:tcPr>
          <w:p w14:paraId="25DDD943" w14:textId="4C41932E" w:rsidR="001A7B14" w:rsidRPr="0093163A" w:rsidRDefault="00681ABF" w:rsidP="00681A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163A">
              <w:t>Code ISO 3166-1 alpha-3 en trois lettres concernant le pays</w:t>
            </w:r>
          </w:p>
        </w:tc>
      </w:tr>
      <w:tr w:rsidR="001A7B14" w14:paraId="674AF8DB" w14:textId="77777777" w:rsidTr="005048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</w:tcPr>
          <w:p w14:paraId="40F4CA2A" w14:textId="5BAAD371" w:rsidR="001A7B14" w:rsidRPr="00CA0746" w:rsidRDefault="002509CF" w:rsidP="00E00CD7">
            <w:r w:rsidRPr="00CA0746">
              <w:t>ISO3166_numeric</w:t>
            </w:r>
          </w:p>
        </w:tc>
        <w:tc>
          <w:tcPr>
            <w:tcW w:w="1270" w:type="dxa"/>
          </w:tcPr>
          <w:p w14:paraId="09FC7604" w14:textId="355A627A" w:rsidR="001A7B14" w:rsidRPr="00CA0746" w:rsidRDefault="0011549F" w:rsidP="001154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3</w:t>
            </w:r>
          </w:p>
        </w:tc>
        <w:tc>
          <w:tcPr>
            <w:tcW w:w="1270" w:type="dxa"/>
          </w:tcPr>
          <w:p w14:paraId="3548393E" w14:textId="1C2496B5" w:rsidR="001A7B14" w:rsidRPr="0093163A" w:rsidRDefault="000950BB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3163A">
              <w:t>Float</w:t>
            </w:r>
            <w:proofErr w:type="spellEnd"/>
            <w:r w:rsidRPr="0093163A">
              <w:t xml:space="preserve"> </w:t>
            </w:r>
          </w:p>
        </w:tc>
        <w:tc>
          <w:tcPr>
            <w:tcW w:w="5644" w:type="dxa"/>
          </w:tcPr>
          <w:p w14:paraId="2EC8C56F" w14:textId="10F46801" w:rsidR="001A7B14" w:rsidRPr="0093163A" w:rsidRDefault="008A57AD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163A">
              <w:t xml:space="preserve">Code ISO 3166-1 alpha-3 </w:t>
            </w:r>
            <w:r w:rsidR="00B81CF2" w:rsidRPr="0093163A">
              <w:t>à</w:t>
            </w:r>
            <w:r w:rsidRPr="0093163A">
              <w:t xml:space="preserve"> </w:t>
            </w:r>
            <w:r w:rsidR="00B81CF2" w:rsidRPr="0093163A">
              <w:t>deux chiffre</w:t>
            </w:r>
            <w:r w:rsidR="00330E84" w:rsidRPr="0093163A">
              <w:t>s</w:t>
            </w:r>
            <w:r w:rsidRPr="0093163A">
              <w:t xml:space="preserve"> concernant le pays</w:t>
            </w:r>
          </w:p>
        </w:tc>
      </w:tr>
      <w:tr w:rsidR="001A7B14" w14:paraId="13CD293F" w14:textId="77777777" w:rsidTr="00DF426D">
        <w:trPr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</w:tcPr>
          <w:p w14:paraId="4239D8FA" w14:textId="7D7588AC" w:rsidR="001A7B14" w:rsidRPr="00CA0746" w:rsidRDefault="002509CF" w:rsidP="00E00CD7">
            <w:proofErr w:type="spellStart"/>
            <w:r w:rsidRPr="00CA0746">
              <w:t>Region</w:t>
            </w:r>
            <w:proofErr w:type="spellEnd"/>
            <w:r w:rsidRPr="00CA0746">
              <w:t>_</w:t>
            </w:r>
          </w:p>
        </w:tc>
        <w:tc>
          <w:tcPr>
            <w:tcW w:w="1270" w:type="dxa"/>
          </w:tcPr>
          <w:p w14:paraId="4045CC7B" w14:textId="6780AF32" w:rsidR="001A7B14" w:rsidRPr="00CA0746" w:rsidRDefault="0011549F" w:rsidP="001154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4</w:t>
            </w:r>
          </w:p>
        </w:tc>
        <w:tc>
          <w:tcPr>
            <w:tcW w:w="1270" w:type="dxa"/>
          </w:tcPr>
          <w:p w14:paraId="50C26678" w14:textId="06A61E46" w:rsidR="001A7B14" w:rsidRPr="0093163A" w:rsidRDefault="00EF1931" w:rsidP="00E0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163A">
              <w:t>Varchar</w:t>
            </w:r>
          </w:p>
        </w:tc>
        <w:tc>
          <w:tcPr>
            <w:tcW w:w="5644" w:type="dxa"/>
          </w:tcPr>
          <w:p w14:paraId="4CE1F6FD" w14:textId="3EBE8F1D" w:rsidR="001A7B14" w:rsidRPr="0093163A" w:rsidRDefault="008B6FE4" w:rsidP="00E0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163A">
              <w:t>Région du pays</w:t>
            </w:r>
          </w:p>
        </w:tc>
      </w:tr>
      <w:tr w:rsidR="001A7B14" w14:paraId="4F7F5666" w14:textId="77777777" w:rsidTr="00DF4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</w:tcPr>
          <w:p w14:paraId="40B4077D" w14:textId="57F873B7" w:rsidR="001A7B14" w:rsidRPr="00CA0746" w:rsidRDefault="0011549F" w:rsidP="00E00CD7">
            <w:proofErr w:type="spellStart"/>
            <w:r w:rsidRPr="00CA0746">
              <w:t>SubRegion</w:t>
            </w:r>
            <w:proofErr w:type="spellEnd"/>
          </w:p>
        </w:tc>
        <w:tc>
          <w:tcPr>
            <w:tcW w:w="1270" w:type="dxa"/>
          </w:tcPr>
          <w:p w14:paraId="559029B0" w14:textId="4ECDF8F0" w:rsidR="001A7B14" w:rsidRPr="00CA0746" w:rsidRDefault="0011549F" w:rsidP="001154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5</w:t>
            </w:r>
          </w:p>
        </w:tc>
        <w:tc>
          <w:tcPr>
            <w:tcW w:w="1270" w:type="dxa"/>
          </w:tcPr>
          <w:p w14:paraId="169C38A1" w14:textId="79DC9670" w:rsidR="001A7B14" w:rsidRPr="0093163A" w:rsidRDefault="00EF1931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163A">
              <w:t>Varchar</w:t>
            </w:r>
          </w:p>
        </w:tc>
        <w:tc>
          <w:tcPr>
            <w:tcW w:w="5644" w:type="dxa"/>
          </w:tcPr>
          <w:p w14:paraId="02353D5A" w14:textId="1F522D1C" w:rsidR="001A7B14" w:rsidRPr="0093163A" w:rsidRDefault="00093BFA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163A">
              <w:t>Sous-région du pays</w:t>
            </w:r>
          </w:p>
        </w:tc>
      </w:tr>
    </w:tbl>
    <w:p w14:paraId="1ED61DB8" w14:textId="77777777" w:rsidR="00CA3163" w:rsidRDefault="00CA3163" w:rsidP="00E00CD7">
      <w:pPr>
        <w:rPr>
          <w:b/>
          <w:bCs/>
        </w:rPr>
      </w:pPr>
      <w:bookmarkStart w:id="23" w:name="_Hlk80356941"/>
    </w:p>
    <w:p w14:paraId="615EFA8B" w14:textId="77777777" w:rsidR="00CA3163" w:rsidRDefault="00CA3163" w:rsidP="00E00CD7">
      <w:pPr>
        <w:rPr>
          <w:b/>
          <w:bCs/>
        </w:rPr>
      </w:pPr>
    </w:p>
    <w:p w14:paraId="10DD976E" w14:textId="77777777" w:rsidR="00CA3163" w:rsidRDefault="00CA3163" w:rsidP="00E00CD7">
      <w:pPr>
        <w:rPr>
          <w:b/>
          <w:bCs/>
        </w:rPr>
      </w:pPr>
    </w:p>
    <w:p w14:paraId="4C025B83" w14:textId="77777777" w:rsidR="00CA3163" w:rsidRDefault="00CA3163" w:rsidP="00E00CD7">
      <w:pPr>
        <w:rPr>
          <w:b/>
          <w:bCs/>
        </w:rPr>
      </w:pPr>
    </w:p>
    <w:p w14:paraId="167F834B" w14:textId="77777777" w:rsidR="00CA3163" w:rsidRDefault="00CA3163" w:rsidP="00E00CD7">
      <w:pPr>
        <w:rPr>
          <w:b/>
          <w:bCs/>
        </w:rPr>
      </w:pPr>
    </w:p>
    <w:p w14:paraId="4506050D" w14:textId="117D7F0B" w:rsidR="00553634" w:rsidRPr="00AC32B3" w:rsidRDefault="00A918BC" w:rsidP="00E00CD7">
      <w:pPr>
        <w:rPr>
          <w:b/>
          <w:bCs/>
        </w:rPr>
      </w:pPr>
      <w:r w:rsidRPr="00AC32B3">
        <w:rPr>
          <w:b/>
          <w:bCs/>
        </w:rPr>
        <w:lastRenderedPageBreak/>
        <w:t xml:space="preserve">Table </w:t>
      </w:r>
      <w:proofErr w:type="spellStart"/>
      <w:r w:rsidR="00E336FE" w:rsidRPr="00AC32B3">
        <w:rPr>
          <w:b/>
          <w:bCs/>
        </w:rPr>
        <w:t>Fossil_</w:t>
      </w:r>
      <w:r w:rsidR="00AC32B3" w:rsidRPr="00AC32B3">
        <w:rPr>
          <w:b/>
          <w:bCs/>
        </w:rPr>
        <w:t>E</w:t>
      </w:r>
      <w:r w:rsidR="00E336FE" w:rsidRPr="00AC32B3">
        <w:rPr>
          <w:b/>
          <w:bCs/>
        </w:rPr>
        <w:t>nergy</w:t>
      </w:r>
      <w:proofErr w:type="spellEnd"/>
      <w:r w:rsidR="00E336FE" w:rsidRPr="00AC32B3">
        <w:rPr>
          <w:b/>
          <w:bCs/>
        </w:rPr>
        <w:t xml:space="preserve"> </w:t>
      </w:r>
    </w:p>
    <w:tbl>
      <w:tblPr>
        <w:tblStyle w:val="TableauGrille4-Accentuation6"/>
        <w:tblW w:w="10297" w:type="dxa"/>
        <w:tblInd w:w="-998" w:type="dxa"/>
        <w:tblLook w:val="04A0" w:firstRow="1" w:lastRow="0" w:firstColumn="1" w:lastColumn="0" w:noHBand="0" w:noVBand="1"/>
      </w:tblPr>
      <w:tblGrid>
        <w:gridCol w:w="2399"/>
        <w:gridCol w:w="1269"/>
        <w:gridCol w:w="1268"/>
        <w:gridCol w:w="5361"/>
      </w:tblGrid>
      <w:tr w:rsidR="00A14371" w14:paraId="3B1E9253" w14:textId="77777777" w:rsidTr="00FD7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</w:tcPr>
          <w:bookmarkEnd w:id="23"/>
          <w:p w14:paraId="4663C05B" w14:textId="16ADD7E1" w:rsidR="00A14371" w:rsidRPr="00CA0746" w:rsidRDefault="00FB40BE" w:rsidP="00F80DA8">
            <w:pPr>
              <w:jc w:val="center"/>
            </w:pPr>
            <w:r w:rsidRPr="00CA0746">
              <w:t>Nom des Colonnes</w:t>
            </w:r>
          </w:p>
        </w:tc>
        <w:tc>
          <w:tcPr>
            <w:tcW w:w="1269" w:type="dxa"/>
          </w:tcPr>
          <w:p w14:paraId="7BD72D76" w14:textId="753E6FCE" w:rsidR="00A14371" w:rsidRPr="00CA0746" w:rsidRDefault="00F80DA8" w:rsidP="00F80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Numéro de colonne</w:t>
            </w:r>
          </w:p>
        </w:tc>
        <w:tc>
          <w:tcPr>
            <w:tcW w:w="1268" w:type="dxa"/>
          </w:tcPr>
          <w:p w14:paraId="08F7EFDF" w14:textId="2D051935" w:rsidR="00A14371" w:rsidRPr="00CA0746" w:rsidRDefault="00F80DA8" w:rsidP="00F80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Nature de la colonne</w:t>
            </w:r>
          </w:p>
        </w:tc>
        <w:tc>
          <w:tcPr>
            <w:tcW w:w="5361" w:type="dxa"/>
          </w:tcPr>
          <w:p w14:paraId="2AB9F5FC" w14:textId="2C8A7385" w:rsidR="00A14371" w:rsidRPr="00CA0746" w:rsidRDefault="00F80DA8" w:rsidP="00F80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Descriptif</w:t>
            </w:r>
          </w:p>
        </w:tc>
      </w:tr>
      <w:tr w:rsidR="00A14371" w14:paraId="56FF36B8" w14:textId="77777777" w:rsidTr="00FD7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</w:tcPr>
          <w:p w14:paraId="1EE04276" w14:textId="04D10E49" w:rsidR="00A14371" w:rsidRPr="00CA0746" w:rsidRDefault="0001363E" w:rsidP="00E00CD7">
            <w:r w:rsidRPr="00CA0746">
              <w:t>Country</w:t>
            </w:r>
          </w:p>
        </w:tc>
        <w:tc>
          <w:tcPr>
            <w:tcW w:w="1269" w:type="dxa"/>
          </w:tcPr>
          <w:p w14:paraId="1C626736" w14:textId="04BAE769" w:rsidR="00A14371" w:rsidRPr="00CA0746" w:rsidRDefault="002F6081" w:rsidP="00EC3B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1</w:t>
            </w:r>
          </w:p>
        </w:tc>
        <w:tc>
          <w:tcPr>
            <w:tcW w:w="1268" w:type="dxa"/>
          </w:tcPr>
          <w:p w14:paraId="061E3AE4" w14:textId="41712EBC" w:rsidR="00A14371" w:rsidRPr="00CA0746" w:rsidRDefault="00EC3B6B" w:rsidP="00EC3B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Varchar</w:t>
            </w:r>
          </w:p>
        </w:tc>
        <w:tc>
          <w:tcPr>
            <w:tcW w:w="5361" w:type="dxa"/>
          </w:tcPr>
          <w:p w14:paraId="50C6001D" w14:textId="3491FA85" w:rsidR="00A14371" w:rsidRPr="00CA0746" w:rsidRDefault="00B625AA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Nom des pays</w:t>
            </w:r>
          </w:p>
        </w:tc>
      </w:tr>
      <w:tr w:rsidR="00A14371" w14:paraId="550D0032" w14:textId="77777777" w:rsidTr="00FD772B">
        <w:trPr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</w:tcPr>
          <w:p w14:paraId="17E3170C" w14:textId="30C1B220" w:rsidR="00A14371" w:rsidRPr="00CA0746" w:rsidRDefault="003D1C1D" w:rsidP="00E00CD7">
            <w:r w:rsidRPr="00CA0746">
              <w:t>ISO3166_alpha3</w:t>
            </w:r>
          </w:p>
        </w:tc>
        <w:tc>
          <w:tcPr>
            <w:tcW w:w="1269" w:type="dxa"/>
          </w:tcPr>
          <w:p w14:paraId="7DF7F7E7" w14:textId="114C63EA" w:rsidR="00A14371" w:rsidRPr="00CA0746" w:rsidRDefault="002F6081" w:rsidP="00EC3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2</w:t>
            </w:r>
          </w:p>
        </w:tc>
        <w:tc>
          <w:tcPr>
            <w:tcW w:w="1268" w:type="dxa"/>
          </w:tcPr>
          <w:p w14:paraId="2CEE633D" w14:textId="62E82119" w:rsidR="00A14371" w:rsidRPr="00CA0746" w:rsidRDefault="00EC3B6B" w:rsidP="00EC3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Varchar</w:t>
            </w:r>
          </w:p>
        </w:tc>
        <w:tc>
          <w:tcPr>
            <w:tcW w:w="5361" w:type="dxa"/>
          </w:tcPr>
          <w:p w14:paraId="5061DAA0" w14:textId="0EB45E54" w:rsidR="00A14371" w:rsidRPr="00CA0746" w:rsidRDefault="00B625AA" w:rsidP="00E0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Code ISO 3166-1 alpha-3 en trois lettres concernant le pays</w:t>
            </w:r>
          </w:p>
        </w:tc>
      </w:tr>
      <w:tr w:rsidR="00A14371" w14:paraId="28EBBEE1" w14:textId="77777777" w:rsidTr="00FD7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</w:tcPr>
          <w:p w14:paraId="6ECD505C" w14:textId="634B5EFA" w:rsidR="00A14371" w:rsidRPr="00CA0746" w:rsidRDefault="00971814" w:rsidP="00E00CD7">
            <w:proofErr w:type="spellStart"/>
            <w:r w:rsidRPr="00CA0746">
              <w:t>coalcons_ej</w:t>
            </w:r>
            <w:proofErr w:type="spellEnd"/>
          </w:p>
        </w:tc>
        <w:tc>
          <w:tcPr>
            <w:tcW w:w="1269" w:type="dxa"/>
          </w:tcPr>
          <w:p w14:paraId="5590BD3A" w14:textId="117B11DA" w:rsidR="00A14371" w:rsidRPr="00CA0746" w:rsidRDefault="002F6081" w:rsidP="00EC3B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3</w:t>
            </w:r>
          </w:p>
        </w:tc>
        <w:tc>
          <w:tcPr>
            <w:tcW w:w="1268" w:type="dxa"/>
          </w:tcPr>
          <w:p w14:paraId="2CB831D0" w14:textId="2CF7A3A0" w:rsidR="00A14371" w:rsidRPr="00CA0746" w:rsidRDefault="00EC3B6B" w:rsidP="003062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A0746">
              <w:t>Float</w:t>
            </w:r>
            <w:proofErr w:type="spellEnd"/>
          </w:p>
        </w:tc>
        <w:tc>
          <w:tcPr>
            <w:tcW w:w="5361" w:type="dxa"/>
          </w:tcPr>
          <w:p w14:paraId="315BC6F0" w14:textId="3BF4FC58" w:rsidR="00A14371" w:rsidRPr="00CA0746" w:rsidRDefault="00AE793C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Consommat</w:t>
            </w:r>
            <w:r w:rsidR="00CE5B54" w:rsidRPr="00CA0746">
              <w:t>ion</w:t>
            </w:r>
            <w:r w:rsidR="00C82100" w:rsidRPr="00CA0746">
              <w:t xml:space="preserve"> de</w:t>
            </w:r>
            <w:r w:rsidR="00CE5B54" w:rsidRPr="00CA0746">
              <w:t xml:space="preserve"> charbon</w:t>
            </w:r>
            <w:r w:rsidR="00C82100" w:rsidRPr="00CA0746">
              <w:t xml:space="preserve"> par pays concernés </w:t>
            </w:r>
          </w:p>
        </w:tc>
      </w:tr>
      <w:tr w:rsidR="00A14371" w14:paraId="5B20D690" w14:textId="77777777" w:rsidTr="00FD772B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</w:tcPr>
          <w:p w14:paraId="77068178" w14:textId="499E935A" w:rsidR="00A14371" w:rsidRPr="00CA0746" w:rsidRDefault="00971814" w:rsidP="00E00CD7">
            <w:proofErr w:type="spellStart"/>
            <w:r w:rsidRPr="00CA0746">
              <w:t>coalprod_ej</w:t>
            </w:r>
            <w:proofErr w:type="spellEnd"/>
          </w:p>
        </w:tc>
        <w:tc>
          <w:tcPr>
            <w:tcW w:w="1269" w:type="dxa"/>
          </w:tcPr>
          <w:p w14:paraId="4FA1E097" w14:textId="39689543" w:rsidR="00A14371" w:rsidRPr="00CA0746" w:rsidRDefault="002F6081" w:rsidP="00EC3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4</w:t>
            </w:r>
          </w:p>
        </w:tc>
        <w:tc>
          <w:tcPr>
            <w:tcW w:w="1268" w:type="dxa"/>
          </w:tcPr>
          <w:p w14:paraId="1031CE69" w14:textId="204BF890" w:rsidR="00A14371" w:rsidRPr="00CA0746" w:rsidRDefault="00EC3B6B" w:rsidP="00306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A0746">
              <w:t>Float</w:t>
            </w:r>
            <w:proofErr w:type="spellEnd"/>
          </w:p>
        </w:tc>
        <w:tc>
          <w:tcPr>
            <w:tcW w:w="5361" w:type="dxa"/>
          </w:tcPr>
          <w:p w14:paraId="61C8458B" w14:textId="5AD9DCA9" w:rsidR="00A14371" w:rsidRPr="00CA0746" w:rsidRDefault="00CE5B54" w:rsidP="00E0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Production</w:t>
            </w:r>
            <w:r w:rsidR="00C82100" w:rsidRPr="00CA0746">
              <w:t xml:space="preserve"> de charbon</w:t>
            </w:r>
            <w:r w:rsidR="00502CDC" w:rsidRPr="00CA0746">
              <w:t xml:space="preserve"> par pays concernés </w:t>
            </w:r>
          </w:p>
        </w:tc>
      </w:tr>
      <w:tr w:rsidR="00A14371" w14:paraId="557944B1" w14:textId="77777777" w:rsidTr="00FD7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</w:tcPr>
          <w:p w14:paraId="15D42FD3" w14:textId="1157296F" w:rsidR="00A14371" w:rsidRPr="00CA0746" w:rsidRDefault="00FA25F5" w:rsidP="00E00CD7">
            <w:proofErr w:type="spellStart"/>
            <w:r w:rsidRPr="00CA0746">
              <w:t>gascons_ej</w:t>
            </w:r>
            <w:proofErr w:type="spellEnd"/>
          </w:p>
        </w:tc>
        <w:tc>
          <w:tcPr>
            <w:tcW w:w="1269" w:type="dxa"/>
          </w:tcPr>
          <w:p w14:paraId="083B7F82" w14:textId="7C330699" w:rsidR="00A14371" w:rsidRPr="00CA0746" w:rsidRDefault="002F6081" w:rsidP="00EC3B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5</w:t>
            </w:r>
          </w:p>
        </w:tc>
        <w:tc>
          <w:tcPr>
            <w:tcW w:w="1268" w:type="dxa"/>
          </w:tcPr>
          <w:p w14:paraId="6D974723" w14:textId="0FE8CD87" w:rsidR="00A14371" w:rsidRPr="00CA0746" w:rsidRDefault="00EC3B6B" w:rsidP="003062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A0746">
              <w:t>Float</w:t>
            </w:r>
            <w:proofErr w:type="spellEnd"/>
          </w:p>
        </w:tc>
        <w:tc>
          <w:tcPr>
            <w:tcW w:w="5361" w:type="dxa"/>
          </w:tcPr>
          <w:p w14:paraId="5F90EA4C" w14:textId="2865740E" w:rsidR="00A14371" w:rsidRPr="00CA0746" w:rsidRDefault="004646F4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 xml:space="preserve">Consommation de </w:t>
            </w:r>
            <w:r w:rsidR="006B6435" w:rsidRPr="00CA0746">
              <w:t>gaz</w:t>
            </w:r>
            <w:r w:rsidRPr="00CA0746">
              <w:t xml:space="preserve"> par pays concernés</w:t>
            </w:r>
          </w:p>
        </w:tc>
      </w:tr>
      <w:tr w:rsidR="00A14371" w14:paraId="285471EC" w14:textId="77777777" w:rsidTr="00FD772B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</w:tcPr>
          <w:p w14:paraId="284D2766" w14:textId="0E1403DF" w:rsidR="00A14371" w:rsidRPr="00CA0746" w:rsidRDefault="00FA25F5" w:rsidP="00E00CD7">
            <w:proofErr w:type="spellStart"/>
            <w:r w:rsidRPr="00CA0746">
              <w:t>gasprod_ej</w:t>
            </w:r>
            <w:proofErr w:type="spellEnd"/>
          </w:p>
        </w:tc>
        <w:tc>
          <w:tcPr>
            <w:tcW w:w="1269" w:type="dxa"/>
          </w:tcPr>
          <w:p w14:paraId="32ED3984" w14:textId="4C9124ED" w:rsidR="00A14371" w:rsidRPr="00CA0746" w:rsidRDefault="002F6081" w:rsidP="00EC3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6</w:t>
            </w:r>
          </w:p>
        </w:tc>
        <w:tc>
          <w:tcPr>
            <w:tcW w:w="1268" w:type="dxa"/>
          </w:tcPr>
          <w:p w14:paraId="51C43F0A" w14:textId="1AFB2B3E" w:rsidR="00A14371" w:rsidRPr="00CA0746" w:rsidRDefault="00EC3B6B" w:rsidP="00306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A0746">
              <w:t>Float</w:t>
            </w:r>
            <w:proofErr w:type="spellEnd"/>
          </w:p>
        </w:tc>
        <w:tc>
          <w:tcPr>
            <w:tcW w:w="5361" w:type="dxa"/>
          </w:tcPr>
          <w:p w14:paraId="70B34469" w14:textId="72A19FC9" w:rsidR="00A14371" w:rsidRPr="00CA0746" w:rsidRDefault="00AB5D01" w:rsidP="00E0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 xml:space="preserve">Production de </w:t>
            </w:r>
            <w:r w:rsidR="001E585D" w:rsidRPr="00CA0746">
              <w:t>gaz</w:t>
            </w:r>
            <w:r w:rsidRPr="00CA0746">
              <w:t xml:space="preserve"> par pays concernés</w:t>
            </w:r>
          </w:p>
        </w:tc>
      </w:tr>
      <w:tr w:rsidR="00FA25F5" w14:paraId="774AE36B" w14:textId="77777777" w:rsidTr="00FD7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</w:tcPr>
          <w:p w14:paraId="6CBBCBEB" w14:textId="0A102EFA" w:rsidR="00FA25F5" w:rsidRPr="00CA0746" w:rsidRDefault="004F12A4" w:rsidP="00E00CD7">
            <w:proofErr w:type="spellStart"/>
            <w:r w:rsidRPr="00CA0746">
              <w:t>oilcons_ej</w:t>
            </w:r>
            <w:proofErr w:type="spellEnd"/>
          </w:p>
        </w:tc>
        <w:tc>
          <w:tcPr>
            <w:tcW w:w="1269" w:type="dxa"/>
          </w:tcPr>
          <w:p w14:paraId="7B8AE902" w14:textId="77426FFC" w:rsidR="00FA25F5" w:rsidRPr="00CA0746" w:rsidRDefault="002F6081" w:rsidP="00EC3B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7</w:t>
            </w:r>
          </w:p>
        </w:tc>
        <w:tc>
          <w:tcPr>
            <w:tcW w:w="1268" w:type="dxa"/>
          </w:tcPr>
          <w:p w14:paraId="1B19EEA2" w14:textId="2E8D60DF" w:rsidR="00FA25F5" w:rsidRPr="00CA0746" w:rsidRDefault="00EC3B6B" w:rsidP="003062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A0746">
              <w:t>Float</w:t>
            </w:r>
            <w:proofErr w:type="spellEnd"/>
          </w:p>
        </w:tc>
        <w:tc>
          <w:tcPr>
            <w:tcW w:w="5361" w:type="dxa"/>
          </w:tcPr>
          <w:p w14:paraId="4CE48EE6" w14:textId="481EE561" w:rsidR="00FA25F5" w:rsidRPr="00CA0746" w:rsidRDefault="004646F4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 xml:space="preserve">Consommation de </w:t>
            </w:r>
            <w:r w:rsidR="006B6435" w:rsidRPr="00CA0746">
              <w:t>pétrole</w:t>
            </w:r>
            <w:r w:rsidRPr="00CA0746">
              <w:t xml:space="preserve"> par pays concernés</w:t>
            </w:r>
          </w:p>
        </w:tc>
      </w:tr>
      <w:tr w:rsidR="00FA25F5" w14:paraId="128E79FF" w14:textId="77777777" w:rsidTr="00FD772B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</w:tcPr>
          <w:p w14:paraId="1AB42158" w14:textId="78E64CC0" w:rsidR="00FA25F5" w:rsidRPr="00CA0746" w:rsidRDefault="006D3AAB" w:rsidP="00E00CD7">
            <w:proofErr w:type="spellStart"/>
            <w:r w:rsidRPr="00CA0746">
              <w:t>oilprod_kbd</w:t>
            </w:r>
            <w:proofErr w:type="spellEnd"/>
          </w:p>
        </w:tc>
        <w:tc>
          <w:tcPr>
            <w:tcW w:w="1269" w:type="dxa"/>
          </w:tcPr>
          <w:p w14:paraId="0B6FE4F2" w14:textId="4ACF1939" w:rsidR="00FA25F5" w:rsidRPr="00CA0746" w:rsidRDefault="002F6081" w:rsidP="00EC3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8</w:t>
            </w:r>
          </w:p>
        </w:tc>
        <w:tc>
          <w:tcPr>
            <w:tcW w:w="1268" w:type="dxa"/>
          </w:tcPr>
          <w:p w14:paraId="5EAEBF53" w14:textId="7AFACE48" w:rsidR="00FA25F5" w:rsidRPr="00CA0746" w:rsidRDefault="00EC3B6B" w:rsidP="00306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A0746">
              <w:t>Float</w:t>
            </w:r>
            <w:proofErr w:type="spellEnd"/>
          </w:p>
        </w:tc>
        <w:tc>
          <w:tcPr>
            <w:tcW w:w="5361" w:type="dxa"/>
          </w:tcPr>
          <w:p w14:paraId="70EEC1D2" w14:textId="4E3923E7" w:rsidR="00FA25F5" w:rsidRPr="00CA0746" w:rsidRDefault="00AB5D01" w:rsidP="00E0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 xml:space="preserve">Production de </w:t>
            </w:r>
            <w:r w:rsidR="001E585D" w:rsidRPr="00CA0746">
              <w:t>pétrole</w:t>
            </w:r>
            <w:r w:rsidRPr="00CA0746">
              <w:t xml:space="preserve"> par pays concernés</w:t>
            </w:r>
          </w:p>
        </w:tc>
      </w:tr>
      <w:tr w:rsidR="00A14371" w14:paraId="1BEDB04F" w14:textId="77777777" w:rsidTr="00FD7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</w:tcPr>
          <w:p w14:paraId="4AA3354A" w14:textId="46812272" w:rsidR="00A14371" w:rsidRPr="00CA0746" w:rsidRDefault="006D3AAB" w:rsidP="00E00CD7">
            <w:proofErr w:type="spellStart"/>
            <w:r w:rsidRPr="00CA0746">
              <w:t>Years</w:t>
            </w:r>
            <w:proofErr w:type="spellEnd"/>
          </w:p>
        </w:tc>
        <w:tc>
          <w:tcPr>
            <w:tcW w:w="1269" w:type="dxa"/>
          </w:tcPr>
          <w:p w14:paraId="72402774" w14:textId="06077128" w:rsidR="00A14371" w:rsidRPr="00CA0746" w:rsidRDefault="002F6081" w:rsidP="00EC3B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9</w:t>
            </w:r>
          </w:p>
        </w:tc>
        <w:tc>
          <w:tcPr>
            <w:tcW w:w="1268" w:type="dxa"/>
          </w:tcPr>
          <w:p w14:paraId="22368999" w14:textId="56B0206C" w:rsidR="00A14371" w:rsidRPr="00CA0746" w:rsidRDefault="002B737D" w:rsidP="003062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Int</w:t>
            </w:r>
          </w:p>
        </w:tc>
        <w:tc>
          <w:tcPr>
            <w:tcW w:w="5361" w:type="dxa"/>
          </w:tcPr>
          <w:p w14:paraId="2149812F" w14:textId="5DAD18A0" w:rsidR="00A14371" w:rsidRPr="00CA0746" w:rsidRDefault="00235FD9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Données de 1965 à 2019</w:t>
            </w:r>
          </w:p>
        </w:tc>
      </w:tr>
    </w:tbl>
    <w:p w14:paraId="119BC73F" w14:textId="77777777" w:rsidR="00F10F26" w:rsidRDefault="00F10F26" w:rsidP="00E00CD7">
      <w:pPr>
        <w:rPr>
          <w:b/>
          <w:bCs/>
          <w:sz w:val="24"/>
          <w:szCs w:val="24"/>
        </w:rPr>
      </w:pPr>
    </w:p>
    <w:p w14:paraId="23440DAC" w14:textId="4E225D40" w:rsidR="0092417D" w:rsidRPr="002C39D4" w:rsidRDefault="0092417D" w:rsidP="00E00CD7">
      <w:pPr>
        <w:rPr>
          <w:b/>
          <w:bCs/>
          <w:sz w:val="24"/>
          <w:szCs w:val="24"/>
        </w:rPr>
      </w:pPr>
      <w:r w:rsidRPr="002C39D4">
        <w:rPr>
          <w:b/>
          <w:bCs/>
          <w:sz w:val="24"/>
          <w:szCs w:val="24"/>
        </w:rPr>
        <w:t xml:space="preserve">Table </w:t>
      </w:r>
      <w:proofErr w:type="spellStart"/>
      <w:r w:rsidR="00D97D6E" w:rsidRPr="002C39D4">
        <w:rPr>
          <w:b/>
          <w:bCs/>
          <w:sz w:val="24"/>
          <w:szCs w:val="24"/>
        </w:rPr>
        <w:t>Clean</w:t>
      </w:r>
      <w:r w:rsidRPr="002C39D4">
        <w:rPr>
          <w:b/>
          <w:bCs/>
          <w:sz w:val="24"/>
          <w:szCs w:val="24"/>
        </w:rPr>
        <w:t>_Energy</w:t>
      </w:r>
      <w:proofErr w:type="spellEnd"/>
    </w:p>
    <w:tbl>
      <w:tblPr>
        <w:tblStyle w:val="TableauGrille4-Accentuation6"/>
        <w:tblW w:w="10644" w:type="dxa"/>
        <w:tblInd w:w="-998" w:type="dxa"/>
        <w:tblLook w:val="04A0" w:firstRow="1" w:lastRow="0" w:firstColumn="1" w:lastColumn="0" w:noHBand="0" w:noVBand="1"/>
      </w:tblPr>
      <w:tblGrid>
        <w:gridCol w:w="2479"/>
        <w:gridCol w:w="1312"/>
        <w:gridCol w:w="1311"/>
        <w:gridCol w:w="5542"/>
      </w:tblGrid>
      <w:tr w:rsidR="00D30E55" w14:paraId="62D57088" w14:textId="77777777" w:rsidTr="00973B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14:paraId="24B8238F" w14:textId="2595D842" w:rsidR="00D30E55" w:rsidRPr="00CA0746" w:rsidRDefault="0041380F" w:rsidP="00AF326B">
            <w:pPr>
              <w:jc w:val="center"/>
            </w:pPr>
            <w:r w:rsidRPr="00CA0746">
              <w:t>Nom des Colonnes</w:t>
            </w:r>
          </w:p>
        </w:tc>
        <w:tc>
          <w:tcPr>
            <w:tcW w:w="1312" w:type="dxa"/>
          </w:tcPr>
          <w:p w14:paraId="4738F6FF" w14:textId="436B206C" w:rsidR="00D30E55" w:rsidRPr="00CA0746" w:rsidRDefault="0041380F" w:rsidP="007C31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Numéro de colonne</w:t>
            </w:r>
          </w:p>
        </w:tc>
        <w:tc>
          <w:tcPr>
            <w:tcW w:w="1311" w:type="dxa"/>
          </w:tcPr>
          <w:p w14:paraId="6F686A81" w14:textId="79F8AA64" w:rsidR="00D30E55" w:rsidRPr="00CA0746" w:rsidRDefault="0041380F" w:rsidP="007C31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Nature de la colonne</w:t>
            </w:r>
          </w:p>
        </w:tc>
        <w:tc>
          <w:tcPr>
            <w:tcW w:w="5542" w:type="dxa"/>
          </w:tcPr>
          <w:p w14:paraId="13CAB6D9" w14:textId="50F3ACFE" w:rsidR="00D30E55" w:rsidRPr="00CA0746" w:rsidRDefault="007C317D" w:rsidP="007C31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Descriptif</w:t>
            </w:r>
          </w:p>
        </w:tc>
      </w:tr>
      <w:tr w:rsidR="00D30E55" w14:paraId="3CC05965" w14:textId="77777777" w:rsidTr="00973B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14:paraId="314AF91C" w14:textId="08C69B56" w:rsidR="00D30E55" w:rsidRPr="00CA0746" w:rsidRDefault="00EA7255" w:rsidP="00E00CD7">
            <w:r w:rsidRPr="00CA0746">
              <w:t>Country</w:t>
            </w:r>
          </w:p>
        </w:tc>
        <w:tc>
          <w:tcPr>
            <w:tcW w:w="1312" w:type="dxa"/>
          </w:tcPr>
          <w:p w14:paraId="244369A3" w14:textId="05576C0D" w:rsidR="00D30E55" w:rsidRPr="00CA0746" w:rsidRDefault="000F311E" w:rsidP="00FD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1</w:t>
            </w:r>
          </w:p>
        </w:tc>
        <w:tc>
          <w:tcPr>
            <w:tcW w:w="1311" w:type="dxa"/>
          </w:tcPr>
          <w:p w14:paraId="49384A1C" w14:textId="18AC7933" w:rsidR="00D30E55" w:rsidRPr="00CA0746" w:rsidRDefault="00013EFB" w:rsidP="005316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Varchar</w:t>
            </w:r>
          </w:p>
        </w:tc>
        <w:tc>
          <w:tcPr>
            <w:tcW w:w="5542" w:type="dxa"/>
          </w:tcPr>
          <w:p w14:paraId="0F800158" w14:textId="66D62474" w:rsidR="00D30E55" w:rsidRPr="00CA0746" w:rsidRDefault="006047F8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Nom des pays</w:t>
            </w:r>
          </w:p>
        </w:tc>
      </w:tr>
      <w:tr w:rsidR="00D30E55" w14:paraId="372C5E64" w14:textId="77777777" w:rsidTr="00973B8D">
        <w:trPr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14:paraId="3A325C05" w14:textId="460D6449" w:rsidR="00D30E55" w:rsidRPr="00CA0746" w:rsidRDefault="00214C6A" w:rsidP="00E00CD7">
            <w:r w:rsidRPr="00CA0746">
              <w:t>ISO3166_alpha3</w:t>
            </w:r>
          </w:p>
        </w:tc>
        <w:tc>
          <w:tcPr>
            <w:tcW w:w="1312" w:type="dxa"/>
          </w:tcPr>
          <w:p w14:paraId="39010DF9" w14:textId="05D8E413" w:rsidR="00D30E55" w:rsidRPr="00CA0746" w:rsidRDefault="000F311E" w:rsidP="00FD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2</w:t>
            </w:r>
          </w:p>
        </w:tc>
        <w:tc>
          <w:tcPr>
            <w:tcW w:w="1311" w:type="dxa"/>
          </w:tcPr>
          <w:p w14:paraId="7881E158" w14:textId="6C0B32FF" w:rsidR="00D30E55" w:rsidRPr="00CA0746" w:rsidRDefault="00013EFB" w:rsidP="005316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Varchar</w:t>
            </w:r>
          </w:p>
        </w:tc>
        <w:tc>
          <w:tcPr>
            <w:tcW w:w="5542" w:type="dxa"/>
          </w:tcPr>
          <w:p w14:paraId="29AEEFA5" w14:textId="4AE303B1" w:rsidR="00D30E55" w:rsidRPr="00CA0746" w:rsidRDefault="000E2F65" w:rsidP="00E0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Code ISO 3166-1 alpha-3 en trois lettres concernant le pays</w:t>
            </w:r>
          </w:p>
        </w:tc>
      </w:tr>
      <w:tr w:rsidR="00D30E55" w14:paraId="0424B6A5" w14:textId="77777777" w:rsidTr="00973B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14:paraId="3C2DE6D0" w14:textId="2AD2478D" w:rsidR="00D30E55" w:rsidRPr="00CA0746" w:rsidRDefault="00214C6A" w:rsidP="00E00CD7">
            <w:proofErr w:type="spellStart"/>
            <w:r w:rsidRPr="00CA0746">
              <w:t>renewables_ej</w:t>
            </w:r>
            <w:proofErr w:type="spellEnd"/>
          </w:p>
        </w:tc>
        <w:tc>
          <w:tcPr>
            <w:tcW w:w="1312" w:type="dxa"/>
          </w:tcPr>
          <w:p w14:paraId="47FC9427" w14:textId="6CB26CF7" w:rsidR="00D30E55" w:rsidRPr="00CA0746" w:rsidRDefault="000F311E" w:rsidP="00FD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3</w:t>
            </w:r>
          </w:p>
        </w:tc>
        <w:tc>
          <w:tcPr>
            <w:tcW w:w="1311" w:type="dxa"/>
          </w:tcPr>
          <w:p w14:paraId="3FCC66CC" w14:textId="1C9BBC6B" w:rsidR="00D30E55" w:rsidRPr="00CA0746" w:rsidRDefault="00013EFB" w:rsidP="005316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A0746">
              <w:t>Float</w:t>
            </w:r>
            <w:proofErr w:type="spellEnd"/>
          </w:p>
        </w:tc>
        <w:tc>
          <w:tcPr>
            <w:tcW w:w="5542" w:type="dxa"/>
          </w:tcPr>
          <w:p w14:paraId="1F9076A7" w14:textId="73898B65" w:rsidR="00D30E55" w:rsidRPr="00CA0746" w:rsidRDefault="00C532D0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 xml:space="preserve">Consommation </w:t>
            </w:r>
            <w:r w:rsidR="00E35E8F" w:rsidRPr="00CA0746">
              <w:t>d’énergie</w:t>
            </w:r>
            <w:r w:rsidRPr="00CA0746">
              <w:t xml:space="preserve"> </w:t>
            </w:r>
            <w:r w:rsidR="00911AFD" w:rsidRPr="00CA0746">
              <w:t>renouv</w:t>
            </w:r>
            <w:r w:rsidR="00E35E8F" w:rsidRPr="00CA0746">
              <w:t>ela</w:t>
            </w:r>
            <w:r w:rsidR="00911AFD" w:rsidRPr="00CA0746">
              <w:t xml:space="preserve">ble </w:t>
            </w:r>
            <w:r w:rsidR="00155F09" w:rsidRPr="00CA0746">
              <w:t>par pays concernés</w:t>
            </w:r>
          </w:p>
        </w:tc>
      </w:tr>
      <w:tr w:rsidR="00D30E55" w14:paraId="7BB25A2D" w14:textId="77777777" w:rsidTr="00973B8D">
        <w:trPr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14:paraId="0F7F807B" w14:textId="4F88C9A6" w:rsidR="00D30E55" w:rsidRPr="00CA0746" w:rsidRDefault="00D24437" w:rsidP="00E00CD7">
            <w:proofErr w:type="spellStart"/>
            <w:r w:rsidRPr="00CA0746">
              <w:t>ren_power_ej</w:t>
            </w:r>
            <w:proofErr w:type="spellEnd"/>
          </w:p>
        </w:tc>
        <w:tc>
          <w:tcPr>
            <w:tcW w:w="1312" w:type="dxa"/>
          </w:tcPr>
          <w:p w14:paraId="2970AC6D" w14:textId="140B2530" w:rsidR="00D30E55" w:rsidRPr="00CA0746" w:rsidRDefault="000F311E" w:rsidP="00FD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4</w:t>
            </w:r>
          </w:p>
        </w:tc>
        <w:tc>
          <w:tcPr>
            <w:tcW w:w="1311" w:type="dxa"/>
          </w:tcPr>
          <w:p w14:paraId="62939ED9" w14:textId="44C21399" w:rsidR="00D30E55" w:rsidRPr="00CA0746" w:rsidRDefault="00013EFB" w:rsidP="005316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A0746">
              <w:t>Float</w:t>
            </w:r>
            <w:proofErr w:type="spellEnd"/>
          </w:p>
        </w:tc>
        <w:tc>
          <w:tcPr>
            <w:tcW w:w="5542" w:type="dxa"/>
          </w:tcPr>
          <w:p w14:paraId="5441CF16" w14:textId="223915E1" w:rsidR="00D30E55" w:rsidRPr="00CA0746" w:rsidRDefault="00E9779F" w:rsidP="00E0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 xml:space="preserve">Production </w:t>
            </w:r>
            <w:r w:rsidR="002E0957" w:rsidRPr="00CA0746">
              <w:t xml:space="preserve">d’énergie </w:t>
            </w:r>
            <w:r w:rsidR="00FB2914" w:rsidRPr="00CA0746">
              <w:t>renouve</w:t>
            </w:r>
            <w:r w:rsidR="00FD772B" w:rsidRPr="00CA0746">
              <w:t xml:space="preserve">lable </w:t>
            </w:r>
            <w:r w:rsidR="00155F09" w:rsidRPr="00CA0746">
              <w:t>par pays concernés</w:t>
            </w:r>
          </w:p>
        </w:tc>
      </w:tr>
      <w:tr w:rsidR="00D30E55" w14:paraId="67AB5283" w14:textId="77777777" w:rsidTr="00973B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14:paraId="043A72BA" w14:textId="7DF4048F" w:rsidR="00D30E55" w:rsidRPr="00CA0746" w:rsidRDefault="00D24437" w:rsidP="00E00CD7">
            <w:proofErr w:type="spellStart"/>
            <w:r w:rsidRPr="00CA0746">
              <w:t>biofuels_cons_ej</w:t>
            </w:r>
            <w:proofErr w:type="spellEnd"/>
          </w:p>
        </w:tc>
        <w:tc>
          <w:tcPr>
            <w:tcW w:w="1312" w:type="dxa"/>
          </w:tcPr>
          <w:p w14:paraId="514FFF25" w14:textId="0A9E53D2" w:rsidR="00D30E55" w:rsidRPr="00CA0746" w:rsidRDefault="000F311E" w:rsidP="00FD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5</w:t>
            </w:r>
          </w:p>
        </w:tc>
        <w:tc>
          <w:tcPr>
            <w:tcW w:w="1311" w:type="dxa"/>
          </w:tcPr>
          <w:p w14:paraId="04FC036A" w14:textId="56AF097F" w:rsidR="00D30E55" w:rsidRPr="00CA0746" w:rsidRDefault="00013EFB" w:rsidP="005316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A0746">
              <w:t>Float</w:t>
            </w:r>
            <w:proofErr w:type="spellEnd"/>
          </w:p>
        </w:tc>
        <w:tc>
          <w:tcPr>
            <w:tcW w:w="5542" w:type="dxa"/>
          </w:tcPr>
          <w:p w14:paraId="531BAC3C" w14:textId="1819DEA7" w:rsidR="00D30E55" w:rsidRPr="00CA0746" w:rsidRDefault="00346AC1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 xml:space="preserve">Consommation de </w:t>
            </w:r>
            <w:r w:rsidR="00D01571" w:rsidRPr="00CA0746">
              <w:t xml:space="preserve">biocarburant </w:t>
            </w:r>
            <w:r w:rsidR="00155F09" w:rsidRPr="00CA0746">
              <w:t>par pays concernés</w:t>
            </w:r>
          </w:p>
        </w:tc>
      </w:tr>
      <w:tr w:rsidR="00FD772B" w14:paraId="30C7E8A2" w14:textId="77777777" w:rsidTr="00973B8D">
        <w:trPr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14:paraId="5B27CB9C" w14:textId="2FD5DA7E" w:rsidR="00FD772B" w:rsidRPr="00CA0746" w:rsidRDefault="00206C4F" w:rsidP="00E00CD7">
            <w:proofErr w:type="spellStart"/>
            <w:r w:rsidRPr="00CA0746">
              <w:t>biofuels_prod_pj</w:t>
            </w:r>
            <w:proofErr w:type="spellEnd"/>
          </w:p>
        </w:tc>
        <w:tc>
          <w:tcPr>
            <w:tcW w:w="1312" w:type="dxa"/>
          </w:tcPr>
          <w:p w14:paraId="20BAFB89" w14:textId="3A2BD02B" w:rsidR="00FD772B" w:rsidRPr="00CA0746" w:rsidRDefault="00206C4F" w:rsidP="00FD60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>6</w:t>
            </w:r>
          </w:p>
        </w:tc>
        <w:tc>
          <w:tcPr>
            <w:tcW w:w="1311" w:type="dxa"/>
          </w:tcPr>
          <w:p w14:paraId="405084C5" w14:textId="6A24CC27" w:rsidR="00FD772B" w:rsidRPr="00CA0746" w:rsidRDefault="00591938" w:rsidP="005316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A0746">
              <w:t>Float</w:t>
            </w:r>
            <w:proofErr w:type="spellEnd"/>
          </w:p>
        </w:tc>
        <w:tc>
          <w:tcPr>
            <w:tcW w:w="5542" w:type="dxa"/>
          </w:tcPr>
          <w:p w14:paraId="6C0256C6" w14:textId="738F2C10" w:rsidR="00FD772B" w:rsidRPr="00CA0746" w:rsidRDefault="00EA0FFF" w:rsidP="00E0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0746">
              <w:t xml:space="preserve">Production </w:t>
            </w:r>
            <w:r w:rsidR="006F17B1" w:rsidRPr="00CA0746">
              <w:t xml:space="preserve">de biocarburant </w:t>
            </w:r>
            <w:r w:rsidR="00155F09" w:rsidRPr="00CA0746">
              <w:t>par pays concernés</w:t>
            </w:r>
          </w:p>
        </w:tc>
      </w:tr>
      <w:tr w:rsidR="00D30E55" w14:paraId="26302B50" w14:textId="77777777" w:rsidTr="00973B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14:paraId="328947D4" w14:textId="1955D805" w:rsidR="00D30E55" w:rsidRPr="00CA0746" w:rsidRDefault="00A41399" w:rsidP="00E00CD7">
            <w:proofErr w:type="spellStart"/>
            <w:r w:rsidRPr="00CA0746">
              <w:t>Years</w:t>
            </w:r>
            <w:proofErr w:type="spellEnd"/>
          </w:p>
        </w:tc>
        <w:tc>
          <w:tcPr>
            <w:tcW w:w="1312" w:type="dxa"/>
          </w:tcPr>
          <w:p w14:paraId="57955A7E" w14:textId="7FC9771C" w:rsidR="00D30E55" w:rsidRPr="00CA0746" w:rsidRDefault="00206C4F" w:rsidP="00FD60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7</w:t>
            </w:r>
          </w:p>
        </w:tc>
        <w:tc>
          <w:tcPr>
            <w:tcW w:w="1311" w:type="dxa"/>
          </w:tcPr>
          <w:p w14:paraId="17BD82BF" w14:textId="76C4F38B" w:rsidR="00D30E55" w:rsidRPr="00CA0746" w:rsidRDefault="0053165F" w:rsidP="005316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Int</w:t>
            </w:r>
          </w:p>
        </w:tc>
        <w:tc>
          <w:tcPr>
            <w:tcW w:w="5542" w:type="dxa"/>
          </w:tcPr>
          <w:p w14:paraId="5C4D8D3C" w14:textId="237739E8" w:rsidR="00D30E55" w:rsidRPr="00CA0746" w:rsidRDefault="006F17B1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0746">
              <w:t>Données de 1965 à 2019</w:t>
            </w:r>
          </w:p>
        </w:tc>
      </w:tr>
    </w:tbl>
    <w:p w14:paraId="5C78386C" w14:textId="68D8E156" w:rsidR="00E061D8" w:rsidRPr="002B410F" w:rsidRDefault="006517CA" w:rsidP="00E00CD7">
      <w:pPr>
        <w:rPr>
          <w:b/>
          <w:bCs/>
          <w:sz w:val="24"/>
          <w:szCs w:val="24"/>
        </w:rPr>
      </w:pPr>
      <w:r w:rsidRPr="002B410F">
        <w:rPr>
          <w:b/>
          <w:bCs/>
          <w:sz w:val="24"/>
          <w:szCs w:val="24"/>
        </w:rPr>
        <w:lastRenderedPageBreak/>
        <w:t xml:space="preserve">Table </w:t>
      </w:r>
      <w:r w:rsidR="00E061D8" w:rsidRPr="002B410F">
        <w:rPr>
          <w:b/>
          <w:bCs/>
          <w:sz w:val="24"/>
          <w:szCs w:val="24"/>
        </w:rPr>
        <w:t xml:space="preserve">Key </w:t>
      </w:r>
      <w:proofErr w:type="spellStart"/>
      <w:r w:rsidR="00E061D8" w:rsidRPr="002B410F">
        <w:rPr>
          <w:b/>
          <w:bCs/>
          <w:sz w:val="24"/>
          <w:szCs w:val="24"/>
        </w:rPr>
        <w:t>Minerals</w:t>
      </w:r>
      <w:proofErr w:type="spellEnd"/>
    </w:p>
    <w:tbl>
      <w:tblPr>
        <w:tblStyle w:val="TableauGrille4-Accentuation6"/>
        <w:tblW w:w="10418" w:type="dxa"/>
        <w:tblInd w:w="-998" w:type="dxa"/>
        <w:tblLook w:val="04A0" w:firstRow="1" w:lastRow="0" w:firstColumn="1" w:lastColumn="0" w:noHBand="0" w:noVBand="1"/>
      </w:tblPr>
      <w:tblGrid>
        <w:gridCol w:w="2253"/>
        <w:gridCol w:w="1292"/>
        <w:gridCol w:w="1276"/>
        <w:gridCol w:w="5597"/>
      </w:tblGrid>
      <w:tr w:rsidR="002B5305" w14:paraId="62C885F9" w14:textId="77777777" w:rsidTr="005C2E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574512CD" w14:textId="45BFDDB5" w:rsidR="002B5305" w:rsidRPr="0092105F" w:rsidRDefault="00C66B6D" w:rsidP="00E00CD7">
            <w:r w:rsidRPr="0092105F">
              <w:t>Nom des Colonnes</w:t>
            </w:r>
          </w:p>
        </w:tc>
        <w:tc>
          <w:tcPr>
            <w:tcW w:w="1292" w:type="dxa"/>
          </w:tcPr>
          <w:p w14:paraId="0FEF2CE0" w14:textId="779B2D42" w:rsidR="002B5305" w:rsidRPr="0092105F" w:rsidRDefault="00C66B6D" w:rsidP="006076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2105F">
              <w:t>Numéro de colonne</w:t>
            </w:r>
          </w:p>
        </w:tc>
        <w:tc>
          <w:tcPr>
            <w:tcW w:w="1276" w:type="dxa"/>
          </w:tcPr>
          <w:p w14:paraId="65993E27" w14:textId="1D3E4605" w:rsidR="002B5305" w:rsidRPr="0092105F" w:rsidRDefault="00C66B6D" w:rsidP="006B6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2105F">
              <w:t>Nature de la colonne</w:t>
            </w:r>
          </w:p>
        </w:tc>
        <w:tc>
          <w:tcPr>
            <w:tcW w:w="5597" w:type="dxa"/>
          </w:tcPr>
          <w:p w14:paraId="42F24186" w14:textId="1541830F" w:rsidR="002B5305" w:rsidRPr="0092105F" w:rsidRDefault="006B6C3A" w:rsidP="006B6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2105F">
              <w:t>Descriptif</w:t>
            </w:r>
          </w:p>
        </w:tc>
      </w:tr>
      <w:tr w:rsidR="002B5305" w14:paraId="4351740F" w14:textId="77777777" w:rsidTr="00C22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41C8888F" w14:textId="46B0F0F6" w:rsidR="002B5305" w:rsidRPr="0092105F" w:rsidRDefault="007C0C7A" w:rsidP="00E00CD7">
            <w:r w:rsidRPr="0092105F">
              <w:t>Country</w:t>
            </w:r>
          </w:p>
        </w:tc>
        <w:tc>
          <w:tcPr>
            <w:tcW w:w="1292" w:type="dxa"/>
          </w:tcPr>
          <w:p w14:paraId="452BAD64" w14:textId="18B3CBE5" w:rsidR="002B5305" w:rsidRPr="0092105F" w:rsidRDefault="00D84598" w:rsidP="009A4E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105F">
              <w:t>1</w:t>
            </w:r>
          </w:p>
        </w:tc>
        <w:tc>
          <w:tcPr>
            <w:tcW w:w="1276" w:type="dxa"/>
          </w:tcPr>
          <w:p w14:paraId="37A7AE32" w14:textId="0E595890" w:rsidR="002B5305" w:rsidRPr="0092105F" w:rsidRDefault="002134AB" w:rsidP="00C22F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105F">
              <w:t>Varchar</w:t>
            </w:r>
          </w:p>
        </w:tc>
        <w:tc>
          <w:tcPr>
            <w:tcW w:w="5597" w:type="dxa"/>
          </w:tcPr>
          <w:p w14:paraId="36D277FA" w14:textId="7040982D" w:rsidR="002B5305" w:rsidRPr="0092105F" w:rsidRDefault="00B444C3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105F">
              <w:t>Nom des pays</w:t>
            </w:r>
          </w:p>
        </w:tc>
      </w:tr>
      <w:tr w:rsidR="002B5305" w14:paraId="527408EF" w14:textId="77777777" w:rsidTr="003961CA">
        <w:trPr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26DE2CCE" w14:textId="5E5C5161" w:rsidR="002B5305" w:rsidRPr="0092105F" w:rsidRDefault="00162BBD" w:rsidP="00E00CD7">
            <w:r w:rsidRPr="0092105F">
              <w:t>ISO3166_alpha3</w:t>
            </w:r>
          </w:p>
        </w:tc>
        <w:tc>
          <w:tcPr>
            <w:tcW w:w="1292" w:type="dxa"/>
          </w:tcPr>
          <w:p w14:paraId="3469AE02" w14:textId="44A1E04A" w:rsidR="002B5305" w:rsidRPr="0092105F" w:rsidRDefault="00D84598" w:rsidP="009A4E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105F">
              <w:t>2</w:t>
            </w:r>
          </w:p>
        </w:tc>
        <w:tc>
          <w:tcPr>
            <w:tcW w:w="1276" w:type="dxa"/>
          </w:tcPr>
          <w:p w14:paraId="55454E07" w14:textId="4967985C" w:rsidR="002B5305" w:rsidRPr="0092105F" w:rsidRDefault="002134AB" w:rsidP="00C22F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105F">
              <w:t>Varchar</w:t>
            </w:r>
          </w:p>
        </w:tc>
        <w:tc>
          <w:tcPr>
            <w:tcW w:w="5597" w:type="dxa"/>
          </w:tcPr>
          <w:p w14:paraId="5ECF516F" w14:textId="014D4CFF" w:rsidR="002B5305" w:rsidRPr="0092105F" w:rsidRDefault="00B444C3" w:rsidP="00E0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105F">
              <w:t>Code ISO 3166-1 alpha-3 en trois lettres concernant le pays</w:t>
            </w:r>
          </w:p>
        </w:tc>
      </w:tr>
      <w:tr w:rsidR="002B5305" w14:paraId="5FD07937" w14:textId="77777777" w:rsidTr="00295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48878B18" w14:textId="27B076C6" w:rsidR="002B5305" w:rsidRPr="0092105F" w:rsidRDefault="00162BBD" w:rsidP="00E00CD7">
            <w:proofErr w:type="spellStart"/>
            <w:r w:rsidRPr="0092105F">
              <w:t>lithium_kt</w:t>
            </w:r>
            <w:proofErr w:type="spellEnd"/>
          </w:p>
        </w:tc>
        <w:tc>
          <w:tcPr>
            <w:tcW w:w="1292" w:type="dxa"/>
          </w:tcPr>
          <w:p w14:paraId="12F0027F" w14:textId="11265765" w:rsidR="002B5305" w:rsidRPr="0092105F" w:rsidRDefault="00D84598" w:rsidP="009A4E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105F">
              <w:t>3</w:t>
            </w:r>
          </w:p>
        </w:tc>
        <w:tc>
          <w:tcPr>
            <w:tcW w:w="1276" w:type="dxa"/>
          </w:tcPr>
          <w:p w14:paraId="1C9C6F65" w14:textId="7A40C134" w:rsidR="002B5305" w:rsidRPr="0092105F" w:rsidRDefault="00640714" w:rsidP="008A3F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2105F">
              <w:t>Float</w:t>
            </w:r>
            <w:proofErr w:type="spellEnd"/>
          </w:p>
        </w:tc>
        <w:tc>
          <w:tcPr>
            <w:tcW w:w="5597" w:type="dxa"/>
          </w:tcPr>
          <w:p w14:paraId="386A4471" w14:textId="7B658E25" w:rsidR="002B5305" w:rsidRPr="0092105F" w:rsidRDefault="0041120D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105F">
              <w:t xml:space="preserve">Matériaux nécessaires pour les </w:t>
            </w:r>
            <w:r w:rsidR="0067707F" w:rsidRPr="0092105F">
              <w:t>énergies renouvelables</w:t>
            </w:r>
            <w:r w:rsidR="007D7B1B" w:rsidRPr="0092105F">
              <w:t xml:space="preserve"> </w:t>
            </w:r>
            <w:r w:rsidR="001F52B3" w:rsidRPr="0092105F">
              <w:t>(</w:t>
            </w:r>
            <w:r w:rsidR="00A468DC" w:rsidRPr="0092105F">
              <w:t>éolienne, solaire</w:t>
            </w:r>
            <w:r w:rsidR="00C42731" w:rsidRPr="0092105F">
              <w:t>…)</w:t>
            </w:r>
          </w:p>
        </w:tc>
      </w:tr>
      <w:tr w:rsidR="002B5305" w14:paraId="187C35AB" w14:textId="77777777" w:rsidTr="007D7B1B">
        <w:trPr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5BC72ED6" w14:textId="00179F84" w:rsidR="002B5305" w:rsidRPr="0092105F" w:rsidRDefault="00246CC8" w:rsidP="00E00CD7">
            <w:proofErr w:type="spellStart"/>
            <w:r w:rsidRPr="0092105F">
              <w:t>cobalt_kt</w:t>
            </w:r>
            <w:proofErr w:type="spellEnd"/>
          </w:p>
        </w:tc>
        <w:tc>
          <w:tcPr>
            <w:tcW w:w="1292" w:type="dxa"/>
          </w:tcPr>
          <w:p w14:paraId="035CAB40" w14:textId="06F36F5F" w:rsidR="002B5305" w:rsidRPr="0092105F" w:rsidRDefault="00D84598" w:rsidP="009A4E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105F">
              <w:t>4</w:t>
            </w:r>
          </w:p>
        </w:tc>
        <w:tc>
          <w:tcPr>
            <w:tcW w:w="1276" w:type="dxa"/>
          </w:tcPr>
          <w:p w14:paraId="1522721F" w14:textId="4E35CC4B" w:rsidR="002B5305" w:rsidRPr="0092105F" w:rsidRDefault="00640714" w:rsidP="008A3F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2105F">
              <w:t>Float</w:t>
            </w:r>
            <w:proofErr w:type="spellEnd"/>
          </w:p>
        </w:tc>
        <w:tc>
          <w:tcPr>
            <w:tcW w:w="5597" w:type="dxa"/>
          </w:tcPr>
          <w:p w14:paraId="6580C7C1" w14:textId="5D0B1AB4" w:rsidR="002B5305" w:rsidRPr="0092105F" w:rsidRDefault="007D7B1B" w:rsidP="00E0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105F">
              <w:t xml:space="preserve">Matériaux nécessaires pour les </w:t>
            </w:r>
            <w:r w:rsidR="0067707F" w:rsidRPr="0092105F">
              <w:t>énergies renouvelable</w:t>
            </w:r>
            <w:r w:rsidR="00D741A5" w:rsidRPr="0092105F">
              <w:t>s</w:t>
            </w:r>
            <w:r w:rsidRPr="0092105F">
              <w:t xml:space="preserve"> (éolienne, solaire…)</w:t>
            </w:r>
          </w:p>
        </w:tc>
      </w:tr>
      <w:tr w:rsidR="002B5305" w14:paraId="20855118" w14:textId="77777777" w:rsidTr="005C2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7023B2F1" w14:textId="52F2DB38" w:rsidR="002B5305" w:rsidRPr="0092105F" w:rsidRDefault="00246CC8" w:rsidP="00E00CD7">
            <w:proofErr w:type="spellStart"/>
            <w:r w:rsidRPr="0092105F">
              <w:t>graphite_kt</w:t>
            </w:r>
            <w:proofErr w:type="spellEnd"/>
          </w:p>
        </w:tc>
        <w:tc>
          <w:tcPr>
            <w:tcW w:w="1292" w:type="dxa"/>
          </w:tcPr>
          <w:p w14:paraId="2494AEE1" w14:textId="44045366" w:rsidR="002B5305" w:rsidRPr="0092105F" w:rsidRDefault="00D84598" w:rsidP="009A4E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105F">
              <w:t>5</w:t>
            </w:r>
          </w:p>
        </w:tc>
        <w:tc>
          <w:tcPr>
            <w:tcW w:w="1276" w:type="dxa"/>
          </w:tcPr>
          <w:p w14:paraId="7705B3CB" w14:textId="2786A453" w:rsidR="002B5305" w:rsidRPr="0092105F" w:rsidRDefault="00640714" w:rsidP="008A3F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2105F">
              <w:t>Float</w:t>
            </w:r>
            <w:proofErr w:type="spellEnd"/>
          </w:p>
        </w:tc>
        <w:tc>
          <w:tcPr>
            <w:tcW w:w="5597" w:type="dxa"/>
          </w:tcPr>
          <w:p w14:paraId="30CF6C95" w14:textId="3B5A762C" w:rsidR="002B5305" w:rsidRPr="0092105F" w:rsidRDefault="00F20A1C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105F">
              <w:t>Matériaux nécessaires pour les énergies renouvelables (éolienne, solaire…)</w:t>
            </w:r>
          </w:p>
        </w:tc>
      </w:tr>
      <w:tr w:rsidR="002B5305" w14:paraId="0CA26AAA" w14:textId="77777777" w:rsidTr="00424C9B">
        <w:trPr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3584CBB4" w14:textId="2535C93C" w:rsidR="002B5305" w:rsidRPr="0092105F" w:rsidRDefault="00375942" w:rsidP="00E00CD7">
            <w:proofErr w:type="spellStart"/>
            <w:r w:rsidRPr="0092105F">
              <w:t>rareearths_kt</w:t>
            </w:r>
            <w:proofErr w:type="spellEnd"/>
          </w:p>
        </w:tc>
        <w:tc>
          <w:tcPr>
            <w:tcW w:w="1292" w:type="dxa"/>
          </w:tcPr>
          <w:p w14:paraId="428784E5" w14:textId="75003942" w:rsidR="002B5305" w:rsidRPr="0092105F" w:rsidRDefault="00D84598" w:rsidP="009A4E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105F">
              <w:t>6</w:t>
            </w:r>
          </w:p>
        </w:tc>
        <w:tc>
          <w:tcPr>
            <w:tcW w:w="1276" w:type="dxa"/>
          </w:tcPr>
          <w:p w14:paraId="64020A20" w14:textId="6B3DF892" w:rsidR="002B5305" w:rsidRPr="0092105F" w:rsidRDefault="00640714" w:rsidP="008A3F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2105F">
              <w:t>Float</w:t>
            </w:r>
            <w:proofErr w:type="spellEnd"/>
          </w:p>
        </w:tc>
        <w:tc>
          <w:tcPr>
            <w:tcW w:w="5597" w:type="dxa"/>
          </w:tcPr>
          <w:p w14:paraId="3D4B4BA9" w14:textId="6E7E2D8B" w:rsidR="002B5305" w:rsidRPr="0092105F" w:rsidRDefault="00424C9B" w:rsidP="00E0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105F">
              <w:t>Matériaux nécessaires pour les énergies renouvelables (éolienne, solaire…)</w:t>
            </w:r>
          </w:p>
        </w:tc>
      </w:tr>
      <w:tr w:rsidR="002B5305" w14:paraId="339ABB84" w14:textId="77777777" w:rsidTr="00C22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4DE2AE2F" w14:textId="33C707C4" w:rsidR="002B5305" w:rsidRPr="0092105F" w:rsidRDefault="00375942" w:rsidP="00E00CD7">
            <w:proofErr w:type="spellStart"/>
            <w:r w:rsidRPr="0092105F">
              <w:t>Years</w:t>
            </w:r>
            <w:proofErr w:type="spellEnd"/>
          </w:p>
        </w:tc>
        <w:tc>
          <w:tcPr>
            <w:tcW w:w="1292" w:type="dxa"/>
          </w:tcPr>
          <w:p w14:paraId="0C412448" w14:textId="24A18493" w:rsidR="002B5305" w:rsidRPr="0092105F" w:rsidRDefault="00D84598" w:rsidP="009A4E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105F">
              <w:t>7</w:t>
            </w:r>
          </w:p>
        </w:tc>
        <w:tc>
          <w:tcPr>
            <w:tcW w:w="1276" w:type="dxa"/>
          </w:tcPr>
          <w:p w14:paraId="3A19A484" w14:textId="2AF101BD" w:rsidR="002B5305" w:rsidRPr="0092105F" w:rsidRDefault="00D84598" w:rsidP="008A3F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105F">
              <w:t>Int</w:t>
            </w:r>
          </w:p>
        </w:tc>
        <w:tc>
          <w:tcPr>
            <w:tcW w:w="5597" w:type="dxa"/>
          </w:tcPr>
          <w:p w14:paraId="04C924F0" w14:textId="7EE1E717" w:rsidR="002B5305" w:rsidRPr="0092105F" w:rsidRDefault="00F20A1C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105F">
              <w:t>Données de 1965 à 2019</w:t>
            </w:r>
          </w:p>
        </w:tc>
      </w:tr>
    </w:tbl>
    <w:p w14:paraId="3DC3ACBE" w14:textId="1CA8E4DA" w:rsidR="00F8471F" w:rsidRDefault="00F8471F" w:rsidP="00E00CD7">
      <w:pPr>
        <w:rPr>
          <w:b/>
          <w:bCs/>
          <w:sz w:val="24"/>
          <w:szCs w:val="24"/>
        </w:rPr>
      </w:pPr>
    </w:p>
    <w:p w14:paraId="1660518B" w14:textId="77777777" w:rsidR="00DB7FC9" w:rsidRDefault="00DB7FC9" w:rsidP="00E00CD7">
      <w:pPr>
        <w:rPr>
          <w:b/>
          <w:bCs/>
          <w:sz w:val="24"/>
          <w:szCs w:val="24"/>
        </w:rPr>
      </w:pPr>
    </w:p>
    <w:p w14:paraId="59E7E180" w14:textId="1AB8C754" w:rsidR="00AA65C7" w:rsidRPr="002B410F" w:rsidRDefault="009015D9" w:rsidP="00E00CD7">
      <w:pPr>
        <w:rPr>
          <w:b/>
          <w:bCs/>
          <w:sz w:val="24"/>
          <w:szCs w:val="24"/>
        </w:rPr>
      </w:pPr>
      <w:r w:rsidRPr="002B410F">
        <w:rPr>
          <w:b/>
          <w:bCs/>
          <w:sz w:val="24"/>
          <w:szCs w:val="24"/>
        </w:rPr>
        <w:t xml:space="preserve">Table population </w:t>
      </w:r>
    </w:p>
    <w:tbl>
      <w:tblPr>
        <w:tblStyle w:val="TableauGrille4-Accentuation6"/>
        <w:tblW w:w="10559" w:type="dxa"/>
        <w:tblInd w:w="-998" w:type="dxa"/>
        <w:tblLook w:val="04A0" w:firstRow="1" w:lastRow="0" w:firstColumn="1" w:lastColumn="0" w:noHBand="0" w:noVBand="1"/>
      </w:tblPr>
      <w:tblGrid>
        <w:gridCol w:w="2315"/>
        <w:gridCol w:w="1230"/>
        <w:gridCol w:w="1276"/>
        <w:gridCol w:w="5738"/>
      </w:tblGrid>
      <w:tr w:rsidR="004872F6" w14:paraId="6DE5E82D" w14:textId="77777777" w:rsidTr="008D7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2EF82086" w14:textId="00AA2A2A" w:rsidR="004872F6" w:rsidRPr="00F10F26" w:rsidRDefault="004872F6" w:rsidP="00E00CD7">
            <w:r w:rsidRPr="00F10F26">
              <w:t>Nom des Colonnes</w:t>
            </w:r>
          </w:p>
        </w:tc>
        <w:tc>
          <w:tcPr>
            <w:tcW w:w="1230" w:type="dxa"/>
          </w:tcPr>
          <w:p w14:paraId="00047C17" w14:textId="5B7DF1BA" w:rsidR="004872F6" w:rsidRPr="00F10F26" w:rsidRDefault="004872F6" w:rsidP="00C372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10F26">
              <w:t>Numéro de colonne</w:t>
            </w:r>
          </w:p>
        </w:tc>
        <w:tc>
          <w:tcPr>
            <w:tcW w:w="1276" w:type="dxa"/>
          </w:tcPr>
          <w:p w14:paraId="471935CD" w14:textId="351F3A12" w:rsidR="004872F6" w:rsidRPr="00F10F26" w:rsidRDefault="004872F6" w:rsidP="00C372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10F26">
              <w:t>Nature de la colonne</w:t>
            </w:r>
          </w:p>
        </w:tc>
        <w:tc>
          <w:tcPr>
            <w:tcW w:w="5738" w:type="dxa"/>
          </w:tcPr>
          <w:p w14:paraId="2D31E333" w14:textId="7EAF75AA" w:rsidR="004872F6" w:rsidRPr="00F10F26" w:rsidRDefault="00C37224" w:rsidP="00C372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10F26">
              <w:t>Descriptif</w:t>
            </w:r>
          </w:p>
        </w:tc>
      </w:tr>
      <w:tr w:rsidR="004872F6" w14:paraId="5FA585A4" w14:textId="77777777" w:rsidTr="008D7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2808FF95" w14:textId="064B922B" w:rsidR="004872F6" w:rsidRPr="00F10F26" w:rsidRDefault="00F01EB7" w:rsidP="00E00CD7">
            <w:r w:rsidRPr="00F10F26">
              <w:t>Country</w:t>
            </w:r>
          </w:p>
        </w:tc>
        <w:tc>
          <w:tcPr>
            <w:tcW w:w="1230" w:type="dxa"/>
          </w:tcPr>
          <w:p w14:paraId="7C41CD11" w14:textId="4000776D" w:rsidR="004872F6" w:rsidRPr="00F10F26" w:rsidRDefault="00A301D4" w:rsidP="00304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0F26">
              <w:t>1</w:t>
            </w:r>
          </w:p>
        </w:tc>
        <w:tc>
          <w:tcPr>
            <w:tcW w:w="1276" w:type="dxa"/>
          </w:tcPr>
          <w:p w14:paraId="0365127F" w14:textId="024E8BC8" w:rsidR="004872F6" w:rsidRPr="00F10F26" w:rsidRDefault="00304EDF" w:rsidP="00304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0F26">
              <w:t>Varchar</w:t>
            </w:r>
          </w:p>
        </w:tc>
        <w:tc>
          <w:tcPr>
            <w:tcW w:w="5738" w:type="dxa"/>
          </w:tcPr>
          <w:p w14:paraId="5783356D" w14:textId="72F98DF7" w:rsidR="004872F6" w:rsidRPr="00F10F26" w:rsidRDefault="008D7BEC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0F26">
              <w:t>Nom des pays</w:t>
            </w:r>
          </w:p>
        </w:tc>
      </w:tr>
      <w:tr w:rsidR="004872F6" w14:paraId="4D434337" w14:textId="77777777" w:rsidTr="002B410F">
        <w:trPr>
          <w:trHeight w:val="8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6C04C5C2" w14:textId="580EA384" w:rsidR="004872F6" w:rsidRPr="00F10F26" w:rsidRDefault="00B11FA3" w:rsidP="00E00CD7">
            <w:r w:rsidRPr="00F10F26">
              <w:t>ISO3166_alpha3</w:t>
            </w:r>
          </w:p>
        </w:tc>
        <w:tc>
          <w:tcPr>
            <w:tcW w:w="1230" w:type="dxa"/>
          </w:tcPr>
          <w:p w14:paraId="0E2393DF" w14:textId="6CF255D5" w:rsidR="004872F6" w:rsidRPr="00F10F26" w:rsidRDefault="00A301D4" w:rsidP="00304E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0F26">
              <w:t>2</w:t>
            </w:r>
          </w:p>
        </w:tc>
        <w:tc>
          <w:tcPr>
            <w:tcW w:w="1276" w:type="dxa"/>
          </w:tcPr>
          <w:p w14:paraId="05EC972D" w14:textId="7C939699" w:rsidR="004872F6" w:rsidRPr="00F10F26" w:rsidRDefault="00304EDF" w:rsidP="00304E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0F26">
              <w:t>Varchar</w:t>
            </w:r>
          </w:p>
        </w:tc>
        <w:tc>
          <w:tcPr>
            <w:tcW w:w="5738" w:type="dxa"/>
          </w:tcPr>
          <w:p w14:paraId="60703F8F" w14:textId="5D7A8383" w:rsidR="004872F6" w:rsidRPr="00F10F26" w:rsidRDefault="008D7BEC" w:rsidP="00E0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0F26">
              <w:t>Code ISO 3166-1 alpha-3 en trois lettres concernant le pays</w:t>
            </w:r>
          </w:p>
        </w:tc>
      </w:tr>
      <w:tr w:rsidR="004872F6" w14:paraId="497C1D83" w14:textId="77777777" w:rsidTr="008D7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28766EE5" w14:textId="27290740" w:rsidR="004872F6" w:rsidRPr="00F10F26" w:rsidRDefault="00E07E43" w:rsidP="00E00CD7">
            <w:r w:rsidRPr="00F10F26">
              <w:t>P</w:t>
            </w:r>
            <w:r w:rsidR="00B11FA3" w:rsidRPr="00F10F26">
              <w:t>op</w:t>
            </w:r>
          </w:p>
        </w:tc>
        <w:tc>
          <w:tcPr>
            <w:tcW w:w="1230" w:type="dxa"/>
          </w:tcPr>
          <w:p w14:paraId="62891FD4" w14:textId="27D3B6EE" w:rsidR="004872F6" w:rsidRPr="00F10F26" w:rsidRDefault="00A301D4" w:rsidP="00304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0F26">
              <w:t>3</w:t>
            </w:r>
          </w:p>
        </w:tc>
        <w:tc>
          <w:tcPr>
            <w:tcW w:w="1276" w:type="dxa"/>
          </w:tcPr>
          <w:p w14:paraId="419703A6" w14:textId="7DB659D3" w:rsidR="004872F6" w:rsidRPr="00F10F26" w:rsidRDefault="00304EDF" w:rsidP="00304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10F26">
              <w:t>Float</w:t>
            </w:r>
            <w:proofErr w:type="spellEnd"/>
          </w:p>
        </w:tc>
        <w:tc>
          <w:tcPr>
            <w:tcW w:w="5738" w:type="dxa"/>
          </w:tcPr>
          <w:p w14:paraId="5973C5E7" w14:textId="48D83C98" w:rsidR="004872F6" w:rsidRPr="00F10F26" w:rsidRDefault="00F2466A" w:rsidP="00E00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0F26">
              <w:t xml:space="preserve">Nombre </w:t>
            </w:r>
            <w:r w:rsidR="00BF7B88" w:rsidRPr="00F10F26">
              <w:t xml:space="preserve">d’habitant par an </w:t>
            </w:r>
          </w:p>
        </w:tc>
      </w:tr>
      <w:tr w:rsidR="004872F6" w14:paraId="0820EDB2" w14:textId="77777777" w:rsidTr="008D7BEC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39850853" w14:textId="41D9B797" w:rsidR="004872F6" w:rsidRPr="00F10F26" w:rsidRDefault="0083791E" w:rsidP="00E00CD7">
            <w:proofErr w:type="spellStart"/>
            <w:r w:rsidRPr="00F10F26">
              <w:t>Years</w:t>
            </w:r>
            <w:proofErr w:type="spellEnd"/>
          </w:p>
        </w:tc>
        <w:tc>
          <w:tcPr>
            <w:tcW w:w="1230" w:type="dxa"/>
          </w:tcPr>
          <w:p w14:paraId="3F9D3AE8" w14:textId="0905DF2A" w:rsidR="004872F6" w:rsidRPr="00F10F26" w:rsidRDefault="00304EDF" w:rsidP="00304E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0F26">
              <w:t>4</w:t>
            </w:r>
          </w:p>
        </w:tc>
        <w:tc>
          <w:tcPr>
            <w:tcW w:w="1276" w:type="dxa"/>
          </w:tcPr>
          <w:p w14:paraId="0DE9BF8F" w14:textId="16F0E637" w:rsidR="004872F6" w:rsidRPr="00F10F26" w:rsidRDefault="00164A00" w:rsidP="00164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0F26">
              <w:t>Int</w:t>
            </w:r>
          </w:p>
        </w:tc>
        <w:tc>
          <w:tcPr>
            <w:tcW w:w="5738" w:type="dxa"/>
          </w:tcPr>
          <w:p w14:paraId="5B668C4B" w14:textId="3EA2184C" w:rsidR="004872F6" w:rsidRPr="00F10F26" w:rsidRDefault="00F978F6" w:rsidP="00E00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0F26">
              <w:t>Données de 1965 à 2019</w:t>
            </w:r>
          </w:p>
        </w:tc>
      </w:tr>
    </w:tbl>
    <w:p w14:paraId="401F8E7F" w14:textId="106BBCE1" w:rsidR="00FA57EC" w:rsidRPr="00E00CD7" w:rsidRDefault="00FA57EC" w:rsidP="00E00CD7"/>
    <w:p w14:paraId="183D4F23" w14:textId="022A9B7A" w:rsidR="002112D6" w:rsidRPr="00DB4F83" w:rsidRDefault="003E48D6" w:rsidP="003E48D6">
      <w:pPr>
        <w:pStyle w:val="Titre1"/>
        <w:numPr>
          <w:ilvl w:val="0"/>
          <w:numId w:val="0"/>
        </w:numPr>
        <w:rPr>
          <w:sz w:val="28"/>
          <w:szCs w:val="20"/>
        </w:rPr>
      </w:pPr>
      <w:r>
        <w:rPr>
          <w:sz w:val="28"/>
          <w:szCs w:val="20"/>
        </w:rPr>
        <w:lastRenderedPageBreak/>
        <w:t>Chapitre 7</w:t>
      </w:r>
      <w:r w:rsidR="00170E61" w:rsidRPr="00DB4F83">
        <w:rPr>
          <w:sz w:val="28"/>
          <w:szCs w:val="20"/>
        </w:rPr>
        <w:t xml:space="preserve"> </w:t>
      </w:r>
      <w:r w:rsidR="002112D6" w:rsidRPr="00DB4F83">
        <w:rPr>
          <w:sz w:val="28"/>
          <w:szCs w:val="20"/>
        </w:rPr>
        <w:t>Requêtes</w:t>
      </w:r>
    </w:p>
    <w:p w14:paraId="619DD179" w14:textId="278CDF9E" w:rsidR="00BE433B" w:rsidRPr="00DB4F83" w:rsidRDefault="00A47892" w:rsidP="00BE433B">
      <w:pPr>
        <w:rPr>
          <w:sz w:val="24"/>
          <w:szCs w:val="24"/>
        </w:rPr>
      </w:pPr>
      <w:r w:rsidRPr="00DB4F83">
        <w:rPr>
          <w:sz w:val="24"/>
          <w:szCs w:val="24"/>
        </w:rPr>
        <w:t>Comme</w:t>
      </w:r>
      <w:r w:rsidR="00BE433B" w:rsidRPr="00DB4F83">
        <w:rPr>
          <w:sz w:val="24"/>
          <w:szCs w:val="24"/>
        </w:rPr>
        <w:t xml:space="preserve"> objectif fixé au départ, </w:t>
      </w:r>
      <w:r w:rsidR="00A5397F" w:rsidRPr="00DB4F83">
        <w:rPr>
          <w:sz w:val="24"/>
          <w:szCs w:val="24"/>
        </w:rPr>
        <w:t xml:space="preserve">voici </w:t>
      </w:r>
      <w:r w:rsidR="000B3A1D" w:rsidRPr="00DB4F83">
        <w:rPr>
          <w:sz w:val="24"/>
          <w:szCs w:val="24"/>
        </w:rPr>
        <w:t>u</w:t>
      </w:r>
      <w:r w:rsidR="00A5397F" w:rsidRPr="00DB4F83">
        <w:rPr>
          <w:sz w:val="24"/>
          <w:szCs w:val="24"/>
        </w:rPr>
        <w:t xml:space="preserve">n </w:t>
      </w:r>
      <w:r w:rsidR="003566EB" w:rsidRPr="00DB4F83">
        <w:rPr>
          <w:sz w:val="24"/>
          <w:szCs w:val="24"/>
        </w:rPr>
        <w:t>exemple</w:t>
      </w:r>
      <w:r w:rsidR="00BE433B" w:rsidRPr="00DB4F83">
        <w:rPr>
          <w:sz w:val="24"/>
          <w:szCs w:val="24"/>
        </w:rPr>
        <w:t xml:space="preserve"> </w:t>
      </w:r>
      <w:r w:rsidR="00710371" w:rsidRPr="00DB4F83">
        <w:rPr>
          <w:sz w:val="24"/>
          <w:szCs w:val="24"/>
        </w:rPr>
        <w:t>une</w:t>
      </w:r>
      <w:r w:rsidR="00BE433B" w:rsidRPr="00DB4F83">
        <w:rPr>
          <w:sz w:val="24"/>
          <w:szCs w:val="24"/>
        </w:rPr>
        <w:t xml:space="preserve"> liste d</w:t>
      </w:r>
      <w:r w:rsidR="001D5FA5" w:rsidRPr="00DB4F83">
        <w:rPr>
          <w:sz w:val="24"/>
          <w:szCs w:val="24"/>
        </w:rPr>
        <w:t>’</w:t>
      </w:r>
      <w:r w:rsidR="00BE433B" w:rsidRPr="00DB4F83">
        <w:rPr>
          <w:sz w:val="24"/>
          <w:szCs w:val="24"/>
        </w:rPr>
        <w:t>interrogation à requêter dans la base de données :</w:t>
      </w:r>
    </w:p>
    <w:p w14:paraId="7E79EC50" w14:textId="77777777" w:rsidR="00BE433B" w:rsidRPr="00DB4F83" w:rsidRDefault="00BE433B" w:rsidP="00BE433B">
      <w:pPr>
        <w:rPr>
          <w:sz w:val="24"/>
          <w:szCs w:val="24"/>
        </w:rPr>
      </w:pPr>
      <w:r w:rsidRPr="00DB4F83">
        <w:rPr>
          <w:sz w:val="24"/>
          <w:szCs w:val="24"/>
        </w:rPr>
        <w:t>1. Vision globale :</w:t>
      </w:r>
    </w:p>
    <w:p w14:paraId="266BC5B4" w14:textId="57CCC573" w:rsidR="00BE433B" w:rsidRPr="00DB4F83" w:rsidRDefault="00BE433B" w:rsidP="00F135B0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DB4F83">
        <w:rPr>
          <w:sz w:val="24"/>
          <w:szCs w:val="24"/>
        </w:rPr>
        <w:t xml:space="preserve">Évolution de </w:t>
      </w:r>
      <w:bookmarkStart w:id="24" w:name="_Hlk80457616"/>
      <w:r w:rsidR="00AA107C" w:rsidRPr="00DB4F83">
        <w:rPr>
          <w:sz w:val="24"/>
          <w:szCs w:val="24"/>
        </w:rPr>
        <w:t>la co</w:t>
      </w:r>
      <w:r w:rsidR="001D5FA5" w:rsidRPr="00DB4F83">
        <w:rPr>
          <w:sz w:val="24"/>
          <w:szCs w:val="24"/>
        </w:rPr>
        <w:t>nsommation</w:t>
      </w:r>
      <w:r w:rsidR="00FC72C7" w:rsidRPr="00DB4F83">
        <w:rPr>
          <w:sz w:val="24"/>
          <w:szCs w:val="24"/>
        </w:rPr>
        <w:t xml:space="preserve"> de pétrole</w:t>
      </w:r>
      <w:r w:rsidRPr="00DB4F83">
        <w:rPr>
          <w:sz w:val="24"/>
          <w:szCs w:val="24"/>
        </w:rPr>
        <w:t xml:space="preserve"> </w:t>
      </w:r>
      <w:bookmarkEnd w:id="24"/>
      <w:r w:rsidRPr="00DB4F83">
        <w:rPr>
          <w:sz w:val="24"/>
          <w:szCs w:val="24"/>
        </w:rPr>
        <w:t>dans le monde</w:t>
      </w:r>
      <w:r w:rsidR="00FC72C7" w:rsidRPr="00DB4F83">
        <w:rPr>
          <w:sz w:val="24"/>
          <w:szCs w:val="24"/>
        </w:rPr>
        <w:t>.</w:t>
      </w:r>
    </w:p>
    <w:p w14:paraId="344CA2CC" w14:textId="4E90BC5D" w:rsidR="00BE433B" w:rsidRPr="00DB4F83" w:rsidRDefault="000B3A1D" w:rsidP="00BE433B">
      <w:pPr>
        <w:rPr>
          <w:sz w:val="24"/>
          <w:szCs w:val="24"/>
        </w:rPr>
      </w:pPr>
      <w:r w:rsidRPr="00DB4F83">
        <w:rPr>
          <w:sz w:val="24"/>
          <w:szCs w:val="24"/>
        </w:rPr>
        <w:t>2</w:t>
      </w:r>
      <w:r w:rsidR="00BE433B" w:rsidRPr="00DB4F83">
        <w:rPr>
          <w:sz w:val="24"/>
          <w:szCs w:val="24"/>
        </w:rPr>
        <w:t>. Classement :</w:t>
      </w:r>
    </w:p>
    <w:p w14:paraId="7B0E3C6E" w14:textId="65481EBC" w:rsidR="00BE433B" w:rsidRPr="00DB4F83" w:rsidRDefault="00DB4F83" w:rsidP="00F135B0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DB4F83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CC0C5CA" wp14:editId="2E134BF0">
            <wp:simplePos x="0" y="0"/>
            <wp:positionH relativeFrom="margin">
              <wp:align>left</wp:align>
            </wp:positionH>
            <wp:positionV relativeFrom="paragraph">
              <wp:posOffset>330835</wp:posOffset>
            </wp:positionV>
            <wp:extent cx="5082540" cy="1744345"/>
            <wp:effectExtent l="0" t="0" r="3810" b="8255"/>
            <wp:wrapSquare wrapText="bothSides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349" cy="175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894" w:rsidRPr="00DB4F83">
        <w:rPr>
          <w:sz w:val="24"/>
          <w:szCs w:val="24"/>
        </w:rPr>
        <w:t xml:space="preserve">Mesurer les top 10 des pays en 2019. </w:t>
      </w:r>
    </w:p>
    <w:p w14:paraId="6870050F" w14:textId="2E1E8E5C" w:rsidR="002112D6" w:rsidRDefault="00BE433B" w:rsidP="002112D6">
      <w:r>
        <w:t xml:space="preserve"> </w:t>
      </w:r>
    </w:p>
    <w:p w14:paraId="1D19DD1B" w14:textId="1071121A" w:rsidR="002112D6" w:rsidRPr="00DB4F83" w:rsidRDefault="00C315B8" w:rsidP="002112D6">
      <w:pPr>
        <w:rPr>
          <w:sz w:val="24"/>
          <w:szCs w:val="24"/>
        </w:rPr>
      </w:pPr>
      <w:r w:rsidRPr="00DB4F83">
        <w:rPr>
          <w:sz w:val="24"/>
          <w:szCs w:val="24"/>
        </w:rPr>
        <w:t>Analyse de la requête</w:t>
      </w:r>
      <w:r w:rsidR="00C86E2E" w:rsidRPr="00DB4F83">
        <w:rPr>
          <w:sz w:val="24"/>
          <w:szCs w:val="24"/>
        </w:rPr>
        <w:t> :</w:t>
      </w:r>
    </w:p>
    <w:p w14:paraId="5CD01AAD" w14:textId="748943CC" w:rsidR="00C86E2E" w:rsidRPr="00DB4F83" w:rsidRDefault="004538E9" w:rsidP="00F135B0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DB4F83">
        <w:rPr>
          <w:sz w:val="24"/>
          <w:szCs w:val="24"/>
        </w:rPr>
        <w:t>S</w:t>
      </w:r>
      <w:r w:rsidR="0003153A" w:rsidRPr="00DB4F83">
        <w:rPr>
          <w:sz w:val="24"/>
          <w:szCs w:val="24"/>
        </w:rPr>
        <w:t>el</w:t>
      </w:r>
      <w:r w:rsidRPr="00DB4F83">
        <w:rPr>
          <w:sz w:val="24"/>
          <w:szCs w:val="24"/>
        </w:rPr>
        <w:t xml:space="preserve">ect : la liste des colonnes utilisés </w:t>
      </w:r>
    </w:p>
    <w:p w14:paraId="50FADB4D" w14:textId="0891825F" w:rsidR="004538E9" w:rsidRPr="00DB4F83" w:rsidRDefault="004538E9" w:rsidP="00F135B0">
      <w:pPr>
        <w:pStyle w:val="Paragraphedeliste"/>
        <w:numPr>
          <w:ilvl w:val="0"/>
          <w:numId w:val="14"/>
        </w:numPr>
        <w:rPr>
          <w:sz w:val="24"/>
          <w:szCs w:val="24"/>
        </w:rPr>
      </w:pPr>
      <w:proofErr w:type="spellStart"/>
      <w:r w:rsidRPr="00DB4F83">
        <w:rPr>
          <w:sz w:val="24"/>
          <w:szCs w:val="24"/>
        </w:rPr>
        <w:t>From</w:t>
      </w:r>
      <w:proofErr w:type="spellEnd"/>
      <w:r w:rsidRPr="00DB4F83">
        <w:rPr>
          <w:sz w:val="24"/>
          <w:szCs w:val="24"/>
        </w:rPr>
        <w:t xml:space="preserve"> : </w:t>
      </w:r>
      <w:r w:rsidR="00951334" w:rsidRPr="00DB4F83">
        <w:rPr>
          <w:sz w:val="24"/>
          <w:szCs w:val="24"/>
        </w:rPr>
        <w:t xml:space="preserve">la table choisie </w:t>
      </w:r>
      <w:r w:rsidR="00890306" w:rsidRPr="00DB4F83">
        <w:rPr>
          <w:sz w:val="24"/>
          <w:szCs w:val="24"/>
        </w:rPr>
        <w:t>définit </w:t>
      </w:r>
      <w:r w:rsidR="0031128E" w:rsidRPr="00DB4F83">
        <w:rPr>
          <w:sz w:val="24"/>
          <w:szCs w:val="24"/>
        </w:rPr>
        <w:t>comme</w:t>
      </w:r>
      <w:r w:rsidR="00890306" w:rsidRPr="00DB4F83">
        <w:rPr>
          <w:sz w:val="24"/>
          <w:szCs w:val="24"/>
        </w:rPr>
        <w:t xml:space="preserve"> C</w:t>
      </w:r>
    </w:p>
    <w:p w14:paraId="5C59EB31" w14:textId="11EC9774" w:rsidR="0078000D" w:rsidRPr="00DB4F83" w:rsidRDefault="0087390A" w:rsidP="00F135B0">
      <w:pPr>
        <w:pStyle w:val="Paragraphedeliste"/>
        <w:numPr>
          <w:ilvl w:val="0"/>
          <w:numId w:val="14"/>
        </w:numPr>
        <w:rPr>
          <w:sz w:val="24"/>
          <w:szCs w:val="24"/>
        </w:rPr>
      </w:pPr>
      <w:proofErr w:type="spellStart"/>
      <w:r w:rsidRPr="00DB4F83">
        <w:rPr>
          <w:sz w:val="24"/>
          <w:szCs w:val="24"/>
        </w:rPr>
        <w:t>J</w:t>
      </w:r>
      <w:r w:rsidR="00890306" w:rsidRPr="00DB4F83">
        <w:rPr>
          <w:sz w:val="24"/>
          <w:szCs w:val="24"/>
        </w:rPr>
        <w:t>oin</w:t>
      </w:r>
      <w:proofErr w:type="spellEnd"/>
      <w:r w:rsidRPr="00DB4F83">
        <w:rPr>
          <w:sz w:val="24"/>
          <w:szCs w:val="24"/>
        </w:rPr>
        <w:t> : La connexion</w:t>
      </w:r>
      <w:r w:rsidR="002F1DB4" w:rsidRPr="00DB4F83">
        <w:rPr>
          <w:sz w:val="24"/>
          <w:szCs w:val="24"/>
        </w:rPr>
        <w:t xml:space="preserve"> avec une table</w:t>
      </w:r>
      <w:r w:rsidR="0078000D" w:rsidRPr="00DB4F83">
        <w:rPr>
          <w:sz w:val="24"/>
          <w:szCs w:val="24"/>
        </w:rPr>
        <w:t xml:space="preserve"> définit </w:t>
      </w:r>
      <w:r w:rsidR="0031128E" w:rsidRPr="00DB4F83">
        <w:rPr>
          <w:sz w:val="24"/>
          <w:szCs w:val="24"/>
        </w:rPr>
        <w:t>comme</w:t>
      </w:r>
      <w:r w:rsidR="0078000D" w:rsidRPr="00DB4F83">
        <w:rPr>
          <w:sz w:val="24"/>
          <w:szCs w:val="24"/>
        </w:rPr>
        <w:t xml:space="preserve"> N</w:t>
      </w:r>
    </w:p>
    <w:p w14:paraId="16771463" w14:textId="0796ED1C" w:rsidR="00CE39FD" w:rsidRPr="00DB4F83" w:rsidRDefault="00183B0B" w:rsidP="00F135B0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DB4F83">
        <w:rPr>
          <w:sz w:val="24"/>
          <w:szCs w:val="24"/>
        </w:rPr>
        <w:t>O</w:t>
      </w:r>
      <w:r w:rsidR="0078000D" w:rsidRPr="00DB4F83">
        <w:rPr>
          <w:sz w:val="24"/>
          <w:szCs w:val="24"/>
        </w:rPr>
        <w:t>n</w:t>
      </w:r>
      <w:r w:rsidRPr="00DB4F83">
        <w:rPr>
          <w:sz w:val="24"/>
          <w:szCs w:val="24"/>
        </w:rPr>
        <w:t xml:space="preserve"> : </w:t>
      </w:r>
      <w:r w:rsidR="00CE39FD" w:rsidRPr="00DB4F83">
        <w:rPr>
          <w:sz w:val="24"/>
          <w:szCs w:val="24"/>
        </w:rPr>
        <w:t>relation entre les deux clés</w:t>
      </w:r>
    </w:p>
    <w:p w14:paraId="183D376A" w14:textId="77777777" w:rsidR="00F109DE" w:rsidRPr="00DB4F83" w:rsidRDefault="005F4027" w:rsidP="00F135B0">
      <w:pPr>
        <w:pStyle w:val="Paragraphedeliste"/>
        <w:numPr>
          <w:ilvl w:val="0"/>
          <w:numId w:val="14"/>
        </w:numPr>
        <w:rPr>
          <w:sz w:val="24"/>
          <w:szCs w:val="24"/>
        </w:rPr>
      </w:pPr>
      <w:proofErr w:type="spellStart"/>
      <w:r w:rsidRPr="00DB4F83">
        <w:rPr>
          <w:sz w:val="24"/>
          <w:szCs w:val="24"/>
        </w:rPr>
        <w:t>Where</w:t>
      </w:r>
      <w:proofErr w:type="spellEnd"/>
      <w:r w:rsidRPr="00DB4F83">
        <w:rPr>
          <w:sz w:val="24"/>
          <w:szCs w:val="24"/>
        </w:rPr>
        <w:t xml:space="preserve"> : </w:t>
      </w:r>
      <w:r w:rsidR="003C231D" w:rsidRPr="00DB4F83">
        <w:rPr>
          <w:sz w:val="24"/>
          <w:szCs w:val="24"/>
        </w:rPr>
        <w:t>résultat attendu</w:t>
      </w:r>
    </w:p>
    <w:p w14:paraId="2B54B18D" w14:textId="7DE5B652" w:rsidR="00890306" w:rsidRPr="00DB4F83" w:rsidRDefault="00B05A1C" w:rsidP="00F135B0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DB4F83">
        <w:rPr>
          <w:sz w:val="24"/>
          <w:szCs w:val="24"/>
        </w:rPr>
        <w:t xml:space="preserve">And : </w:t>
      </w:r>
      <w:r w:rsidR="00F65F6C" w:rsidRPr="00DB4F83">
        <w:rPr>
          <w:sz w:val="24"/>
          <w:szCs w:val="24"/>
        </w:rPr>
        <w:t>l'année ciblée</w:t>
      </w:r>
      <w:r w:rsidRPr="00DB4F83">
        <w:rPr>
          <w:sz w:val="24"/>
          <w:szCs w:val="24"/>
        </w:rPr>
        <w:t xml:space="preserve"> </w:t>
      </w:r>
      <w:r w:rsidR="00864390" w:rsidRPr="00DB4F83">
        <w:rPr>
          <w:sz w:val="24"/>
          <w:szCs w:val="24"/>
        </w:rPr>
        <w:t xml:space="preserve"> </w:t>
      </w:r>
      <w:r w:rsidR="0087390A" w:rsidRPr="00DB4F83">
        <w:rPr>
          <w:sz w:val="24"/>
          <w:szCs w:val="24"/>
        </w:rPr>
        <w:t xml:space="preserve"> </w:t>
      </w:r>
    </w:p>
    <w:p w14:paraId="3DA44A72" w14:textId="77777777" w:rsidR="00AE5AF4" w:rsidRPr="00DB4F83" w:rsidRDefault="001059D7" w:rsidP="00F135B0">
      <w:pPr>
        <w:pStyle w:val="Paragraphedeliste"/>
        <w:numPr>
          <w:ilvl w:val="0"/>
          <w:numId w:val="14"/>
        </w:numPr>
        <w:rPr>
          <w:sz w:val="24"/>
          <w:szCs w:val="24"/>
        </w:rPr>
      </w:pPr>
      <w:proofErr w:type="spellStart"/>
      <w:r w:rsidRPr="00DB4F83">
        <w:rPr>
          <w:sz w:val="24"/>
          <w:szCs w:val="24"/>
        </w:rPr>
        <w:t>Order</w:t>
      </w:r>
      <w:proofErr w:type="spellEnd"/>
      <w:r w:rsidRPr="00DB4F83">
        <w:rPr>
          <w:sz w:val="24"/>
          <w:szCs w:val="24"/>
        </w:rPr>
        <w:t xml:space="preserve"> by</w:t>
      </w:r>
      <w:r w:rsidR="00F65F6C" w:rsidRPr="00DB4F83">
        <w:rPr>
          <w:sz w:val="24"/>
          <w:szCs w:val="24"/>
        </w:rPr>
        <w:t xml:space="preserve"> : </w:t>
      </w:r>
      <w:r w:rsidR="00B1145A" w:rsidRPr="00DB4F83">
        <w:rPr>
          <w:sz w:val="24"/>
          <w:szCs w:val="24"/>
        </w:rPr>
        <w:t xml:space="preserve">L’ordre par </w:t>
      </w:r>
      <w:r w:rsidR="00AE5AF4" w:rsidRPr="00DB4F83">
        <w:rPr>
          <w:sz w:val="24"/>
          <w:szCs w:val="24"/>
        </w:rPr>
        <w:t>décroissant</w:t>
      </w:r>
    </w:p>
    <w:p w14:paraId="30B4BE44" w14:textId="1CD22980" w:rsidR="009B65A1" w:rsidRDefault="00AE5AF4" w:rsidP="00F135B0">
      <w:pPr>
        <w:pStyle w:val="Paragraphedeliste"/>
        <w:numPr>
          <w:ilvl w:val="0"/>
          <w:numId w:val="14"/>
        </w:numPr>
        <w:rPr>
          <w:sz w:val="24"/>
          <w:szCs w:val="24"/>
        </w:rPr>
      </w:pPr>
      <w:r w:rsidRPr="00DB4F83">
        <w:rPr>
          <w:sz w:val="24"/>
          <w:szCs w:val="24"/>
        </w:rPr>
        <w:t xml:space="preserve">Limit : limité </w:t>
      </w:r>
      <w:r w:rsidR="000E209A" w:rsidRPr="00DB4F83">
        <w:rPr>
          <w:sz w:val="24"/>
          <w:szCs w:val="24"/>
        </w:rPr>
        <w:t xml:space="preserve">à 10 pays </w:t>
      </w:r>
    </w:p>
    <w:p w14:paraId="6C7CBE99" w14:textId="458ECE05" w:rsidR="00FA57EC" w:rsidRDefault="00FA57EC" w:rsidP="00FA57EC">
      <w:pPr>
        <w:rPr>
          <w:sz w:val="24"/>
          <w:szCs w:val="24"/>
        </w:rPr>
      </w:pPr>
      <w:r w:rsidRPr="00DB4F83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009B8E5" wp14:editId="12826A57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4730750" cy="2060575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23F90" w14:textId="11DD5EDE" w:rsidR="00FA57EC" w:rsidRDefault="00FA57EC" w:rsidP="00FA57EC">
      <w:pPr>
        <w:rPr>
          <w:sz w:val="24"/>
          <w:szCs w:val="24"/>
        </w:rPr>
      </w:pPr>
    </w:p>
    <w:p w14:paraId="748D1F52" w14:textId="64F7813A" w:rsidR="00FA57EC" w:rsidRDefault="00FA57EC" w:rsidP="00FA57EC">
      <w:pPr>
        <w:rPr>
          <w:sz w:val="24"/>
          <w:szCs w:val="24"/>
        </w:rPr>
      </w:pPr>
    </w:p>
    <w:p w14:paraId="06257267" w14:textId="65A29535" w:rsidR="00FA57EC" w:rsidRDefault="00FA57EC" w:rsidP="00FA57EC">
      <w:pPr>
        <w:rPr>
          <w:sz w:val="24"/>
          <w:szCs w:val="24"/>
        </w:rPr>
      </w:pPr>
    </w:p>
    <w:p w14:paraId="29431083" w14:textId="0CDD278B" w:rsidR="00FA57EC" w:rsidRDefault="00FA57EC" w:rsidP="00FA57EC">
      <w:pPr>
        <w:rPr>
          <w:sz w:val="24"/>
          <w:szCs w:val="24"/>
        </w:rPr>
      </w:pPr>
    </w:p>
    <w:p w14:paraId="1B42AA95" w14:textId="6796DA9C" w:rsidR="00FA57EC" w:rsidRDefault="00FA57EC" w:rsidP="00FA57EC">
      <w:pPr>
        <w:rPr>
          <w:sz w:val="24"/>
          <w:szCs w:val="24"/>
        </w:rPr>
      </w:pPr>
    </w:p>
    <w:p w14:paraId="529902A5" w14:textId="77777777" w:rsidR="00FA57EC" w:rsidRPr="00FA57EC" w:rsidRDefault="00FA57EC" w:rsidP="00FA57EC">
      <w:pPr>
        <w:rPr>
          <w:sz w:val="24"/>
          <w:szCs w:val="24"/>
        </w:rPr>
      </w:pPr>
    </w:p>
    <w:p w14:paraId="789049AE" w14:textId="3AA2A463" w:rsidR="00FA57EC" w:rsidRPr="00FA57EC" w:rsidRDefault="003E48D6" w:rsidP="003E48D6">
      <w:pPr>
        <w:pStyle w:val="Titre1"/>
        <w:numPr>
          <w:ilvl w:val="0"/>
          <w:numId w:val="0"/>
        </w:numPr>
      </w:pPr>
      <w:bookmarkStart w:id="25" w:name="_Hlk81004347"/>
      <w:r>
        <w:lastRenderedPageBreak/>
        <w:t>C</w:t>
      </w:r>
      <w:r w:rsidR="00A24786">
        <w:t xml:space="preserve">hapitre 8 </w:t>
      </w:r>
      <w:r w:rsidR="00F83062">
        <w:t>Sécuri</w:t>
      </w:r>
      <w:r w:rsidR="00D60C97">
        <w:t xml:space="preserve">sation des données </w:t>
      </w:r>
    </w:p>
    <w:bookmarkEnd w:id="25"/>
    <w:p w14:paraId="336053BF" w14:textId="51ED837C" w:rsidR="008766B5" w:rsidRPr="00482EF9" w:rsidRDefault="00D0652F" w:rsidP="00EA44CE">
      <w:pPr>
        <w:rPr>
          <w:sz w:val="24"/>
          <w:szCs w:val="24"/>
        </w:rPr>
      </w:pPr>
      <w:r w:rsidRPr="00482EF9">
        <w:rPr>
          <w:sz w:val="24"/>
          <w:szCs w:val="24"/>
        </w:rPr>
        <w:t xml:space="preserve">Exportation des données </w:t>
      </w:r>
    </w:p>
    <w:p w14:paraId="0EB59F47" w14:textId="2530F80A" w:rsidR="00EA44CE" w:rsidRDefault="008766B5" w:rsidP="00EA44CE">
      <w:r>
        <w:rPr>
          <w:noProof/>
        </w:rPr>
        <w:drawing>
          <wp:inline distT="0" distB="0" distL="0" distR="0" wp14:anchorId="4302B6EF" wp14:editId="1A98E224">
            <wp:extent cx="5274310" cy="3016885"/>
            <wp:effectExtent l="0" t="0" r="254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26" cy="302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2736D" w14:textId="77777777" w:rsidR="00EA44CE" w:rsidRPr="00482EF9" w:rsidRDefault="00EA44CE" w:rsidP="00EA44CE">
      <w:pPr>
        <w:rPr>
          <w:sz w:val="24"/>
          <w:szCs w:val="24"/>
        </w:rPr>
      </w:pPr>
    </w:p>
    <w:p w14:paraId="34BC1DE7" w14:textId="5D4416E8" w:rsidR="004B049E" w:rsidRPr="00482EF9" w:rsidRDefault="003C219D" w:rsidP="004B049E">
      <w:pPr>
        <w:rPr>
          <w:sz w:val="24"/>
          <w:szCs w:val="24"/>
        </w:rPr>
      </w:pPr>
      <w:r w:rsidRPr="00482EF9">
        <w:rPr>
          <w:sz w:val="24"/>
          <w:szCs w:val="24"/>
        </w:rPr>
        <w:t>Import</w:t>
      </w:r>
      <w:r w:rsidR="004B0BD0" w:rsidRPr="00482EF9">
        <w:rPr>
          <w:sz w:val="24"/>
          <w:szCs w:val="24"/>
        </w:rPr>
        <w:t>ation des données</w:t>
      </w:r>
    </w:p>
    <w:p w14:paraId="182F9EBF" w14:textId="30718E36" w:rsidR="004B0BD0" w:rsidRPr="004B049E" w:rsidRDefault="001F4477" w:rsidP="004B049E">
      <w:r>
        <w:rPr>
          <w:noProof/>
        </w:rPr>
        <w:drawing>
          <wp:inline distT="0" distB="0" distL="0" distR="0" wp14:anchorId="0F6973E7" wp14:editId="0AD16A5D">
            <wp:extent cx="5274310" cy="3867785"/>
            <wp:effectExtent l="0" t="0" r="254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97B6" w14:textId="0250732D" w:rsidR="002112D6" w:rsidRDefault="00A24786" w:rsidP="00A24786">
      <w:pPr>
        <w:pStyle w:val="Titre1"/>
        <w:numPr>
          <w:ilvl w:val="0"/>
          <w:numId w:val="0"/>
        </w:numPr>
        <w:rPr>
          <w:sz w:val="28"/>
          <w:szCs w:val="20"/>
        </w:rPr>
      </w:pPr>
      <w:r>
        <w:rPr>
          <w:sz w:val="28"/>
          <w:szCs w:val="20"/>
        </w:rPr>
        <w:lastRenderedPageBreak/>
        <w:t xml:space="preserve">Chapitre 9 </w:t>
      </w:r>
      <w:r w:rsidR="00C74ADD" w:rsidRPr="00DB4F83">
        <w:rPr>
          <w:sz w:val="28"/>
          <w:szCs w:val="20"/>
        </w:rPr>
        <w:t>Visualisation</w:t>
      </w:r>
    </w:p>
    <w:p w14:paraId="3F106AC2" w14:textId="77777777" w:rsidR="00301B2E" w:rsidRPr="00301B2E" w:rsidRDefault="00301B2E" w:rsidP="00301B2E"/>
    <w:p w14:paraId="509DB789" w14:textId="78006B86" w:rsidR="00AD0812" w:rsidRDefault="00AD0812" w:rsidP="00FC641A">
      <w:pPr>
        <w:spacing w:line="360" w:lineRule="auto"/>
        <w:ind w:firstLine="720"/>
        <w:jc w:val="both"/>
        <w:rPr>
          <w:color w:val="auto"/>
          <w:sz w:val="24"/>
          <w:szCs w:val="24"/>
        </w:rPr>
      </w:pPr>
      <w:r w:rsidRPr="008F39F5">
        <w:rPr>
          <w:color w:val="auto"/>
          <w:sz w:val="24"/>
          <w:szCs w:val="24"/>
        </w:rPr>
        <w:t>Power BI permet de créer du contenu attrayant et interactif ainsi qu</w:t>
      </w:r>
      <w:r w:rsidR="00A07434" w:rsidRPr="008F39F5">
        <w:rPr>
          <w:color w:val="auto"/>
          <w:sz w:val="24"/>
          <w:szCs w:val="24"/>
        </w:rPr>
        <w:t>’</w:t>
      </w:r>
      <w:r w:rsidR="001E5A1A" w:rsidRPr="008F39F5">
        <w:rPr>
          <w:color w:val="auto"/>
          <w:sz w:val="24"/>
          <w:szCs w:val="24"/>
        </w:rPr>
        <w:t>une visualisation pertinente</w:t>
      </w:r>
      <w:r w:rsidRPr="008F39F5">
        <w:rPr>
          <w:color w:val="auto"/>
          <w:sz w:val="24"/>
          <w:szCs w:val="24"/>
        </w:rPr>
        <w:t xml:space="preserve"> amélioré. </w:t>
      </w:r>
      <w:r w:rsidR="0001153F">
        <w:rPr>
          <w:color w:val="auto"/>
          <w:sz w:val="24"/>
          <w:szCs w:val="24"/>
        </w:rPr>
        <w:t xml:space="preserve">J’ai </w:t>
      </w:r>
      <w:r w:rsidR="00B4035F">
        <w:rPr>
          <w:color w:val="auto"/>
          <w:sz w:val="24"/>
          <w:szCs w:val="24"/>
        </w:rPr>
        <w:t xml:space="preserve">créé d’abord </w:t>
      </w:r>
      <w:r w:rsidR="00DA18BA">
        <w:rPr>
          <w:color w:val="auto"/>
          <w:sz w:val="24"/>
          <w:szCs w:val="24"/>
        </w:rPr>
        <w:t xml:space="preserve">une connexion </w:t>
      </w:r>
      <w:r w:rsidR="0042505C">
        <w:rPr>
          <w:color w:val="auto"/>
          <w:sz w:val="24"/>
          <w:szCs w:val="24"/>
        </w:rPr>
        <w:t>MySQL</w:t>
      </w:r>
      <w:r w:rsidR="00050F64">
        <w:rPr>
          <w:color w:val="auto"/>
          <w:sz w:val="24"/>
          <w:szCs w:val="24"/>
        </w:rPr>
        <w:t xml:space="preserve"> Workbench 8.0 </w:t>
      </w:r>
      <w:r w:rsidR="00790CC2">
        <w:rPr>
          <w:color w:val="auto"/>
          <w:sz w:val="24"/>
          <w:szCs w:val="24"/>
        </w:rPr>
        <w:t xml:space="preserve">qui </w:t>
      </w:r>
      <w:r w:rsidR="006B21EA">
        <w:rPr>
          <w:color w:val="auto"/>
          <w:sz w:val="24"/>
          <w:szCs w:val="24"/>
        </w:rPr>
        <w:t xml:space="preserve">est </w:t>
      </w:r>
      <w:r w:rsidR="00790CC2">
        <w:rPr>
          <w:color w:val="auto"/>
          <w:sz w:val="24"/>
          <w:szCs w:val="24"/>
        </w:rPr>
        <w:t xml:space="preserve">ma base de </w:t>
      </w:r>
      <w:r w:rsidR="00F574E9">
        <w:rPr>
          <w:color w:val="auto"/>
          <w:sz w:val="24"/>
          <w:szCs w:val="24"/>
        </w:rPr>
        <w:t>données</w:t>
      </w:r>
      <w:r w:rsidR="006B21EA">
        <w:rPr>
          <w:color w:val="auto"/>
          <w:sz w:val="24"/>
          <w:szCs w:val="24"/>
        </w:rPr>
        <w:t xml:space="preserve"> et </w:t>
      </w:r>
      <w:r w:rsidR="00C95687">
        <w:rPr>
          <w:color w:val="auto"/>
          <w:sz w:val="24"/>
          <w:szCs w:val="24"/>
        </w:rPr>
        <w:t xml:space="preserve">par la suite </w:t>
      </w:r>
      <w:r w:rsidR="001C79F4">
        <w:rPr>
          <w:color w:val="auto"/>
          <w:sz w:val="24"/>
          <w:szCs w:val="24"/>
        </w:rPr>
        <w:t>connecter à</w:t>
      </w:r>
      <w:r w:rsidR="00790CC2">
        <w:rPr>
          <w:color w:val="auto"/>
          <w:sz w:val="24"/>
          <w:szCs w:val="24"/>
        </w:rPr>
        <w:t xml:space="preserve"> </w:t>
      </w:r>
      <w:r w:rsidR="00063053">
        <w:rPr>
          <w:color w:val="auto"/>
          <w:sz w:val="24"/>
          <w:szCs w:val="24"/>
        </w:rPr>
        <w:t>Power BI</w:t>
      </w:r>
      <w:r w:rsidR="00EE7F2B">
        <w:rPr>
          <w:color w:val="auto"/>
          <w:sz w:val="24"/>
          <w:szCs w:val="24"/>
        </w:rPr>
        <w:t>.</w:t>
      </w:r>
    </w:p>
    <w:p w14:paraId="430063EA" w14:textId="5730A056" w:rsidR="009C33A3" w:rsidRPr="009C33A3" w:rsidRDefault="009C33A3" w:rsidP="00F135B0">
      <w:pPr>
        <w:pStyle w:val="Paragraphedeliste"/>
        <w:numPr>
          <w:ilvl w:val="0"/>
          <w:numId w:val="18"/>
        </w:numPr>
        <w:spacing w:line="36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Exemple d’une </w:t>
      </w:r>
      <w:r w:rsidR="00EE4C32">
        <w:rPr>
          <w:color w:val="auto"/>
          <w:sz w:val="24"/>
          <w:szCs w:val="24"/>
        </w:rPr>
        <w:t>connexion</w:t>
      </w:r>
      <w:r>
        <w:rPr>
          <w:color w:val="auto"/>
          <w:sz w:val="24"/>
          <w:szCs w:val="24"/>
        </w:rPr>
        <w:t xml:space="preserve"> </w:t>
      </w:r>
      <w:r w:rsidR="00EE4C32">
        <w:rPr>
          <w:color w:val="auto"/>
          <w:sz w:val="24"/>
          <w:szCs w:val="24"/>
        </w:rPr>
        <w:t>d</w:t>
      </w:r>
      <w:r w:rsidR="00F1584B">
        <w:rPr>
          <w:color w:val="auto"/>
          <w:sz w:val="24"/>
          <w:szCs w:val="24"/>
        </w:rPr>
        <w:t>’une</w:t>
      </w:r>
      <w:r w:rsidR="00EE4C32">
        <w:rPr>
          <w:color w:val="auto"/>
          <w:sz w:val="24"/>
          <w:szCs w:val="24"/>
        </w:rPr>
        <w:t xml:space="preserve"> base de </w:t>
      </w:r>
      <w:r w:rsidR="00F574E9">
        <w:rPr>
          <w:color w:val="auto"/>
          <w:sz w:val="24"/>
          <w:szCs w:val="24"/>
        </w:rPr>
        <w:t>données</w:t>
      </w:r>
      <w:r w:rsidR="00EE4C32">
        <w:rPr>
          <w:color w:val="auto"/>
          <w:sz w:val="24"/>
          <w:szCs w:val="24"/>
        </w:rPr>
        <w:t xml:space="preserve"> </w:t>
      </w:r>
    </w:p>
    <w:p w14:paraId="3F435A91" w14:textId="637A41E7" w:rsidR="002770BE" w:rsidRPr="008F39F5" w:rsidRDefault="002770BE" w:rsidP="00FC641A">
      <w:pPr>
        <w:spacing w:line="360" w:lineRule="auto"/>
        <w:ind w:firstLine="720"/>
        <w:jc w:val="both"/>
        <w:rPr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4CBA9E9E" wp14:editId="0F3F023D">
            <wp:extent cx="2933700" cy="1785917"/>
            <wp:effectExtent l="0" t="0" r="0" b="508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6" r="6332" b="14004"/>
                    <a:stretch/>
                  </pic:blipFill>
                  <pic:spPr bwMode="auto">
                    <a:xfrm>
                      <a:off x="0" y="0"/>
                      <a:ext cx="2971215" cy="18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B0E9C" w14:textId="493AB7E7" w:rsidR="00C3709F" w:rsidRDefault="00A47D5A" w:rsidP="00C3709F">
      <w:pPr>
        <w:spacing w:line="36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Dans </w:t>
      </w:r>
      <w:r w:rsidR="00C60C94">
        <w:rPr>
          <w:color w:val="auto"/>
          <w:sz w:val="24"/>
          <w:szCs w:val="24"/>
        </w:rPr>
        <w:t>la</w:t>
      </w:r>
      <w:r w:rsidR="00AD0812" w:rsidRPr="008F39F5">
        <w:rPr>
          <w:color w:val="auto"/>
          <w:sz w:val="24"/>
          <w:szCs w:val="24"/>
        </w:rPr>
        <w:t xml:space="preserve"> </w:t>
      </w:r>
      <w:r w:rsidR="00787CEF" w:rsidRPr="008F39F5">
        <w:rPr>
          <w:color w:val="auto"/>
          <w:sz w:val="24"/>
          <w:szCs w:val="24"/>
        </w:rPr>
        <w:t>premièr</w:t>
      </w:r>
      <w:r w:rsidR="00787CEF">
        <w:rPr>
          <w:color w:val="auto"/>
          <w:sz w:val="24"/>
          <w:szCs w:val="24"/>
        </w:rPr>
        <w:t>e</w:t>
      </w:r>
      <w:r w:rsidR="00AD0812" w:rsidRPr="008F39F5">
        <w:rPr>
          <w:color w:val="auto"/>
          <w:sz w:val="24"/>
          <w:szCs w:val="24"/>
        </w:rPr>
        <w:t xml:space="preserve"> </w:t>
      </w:r>
      <w:r w:rsidR="00C60C94">
        <w:rPr>
          <w:color w:val="auto"/>
          <w:sz w:val="24"/>
          <w:szCs w:val="24"/>
        </w:rPr>
        <w:t>image</w:t>
      </w:r>
      <w:r w:rsidR="00787CEF">
        <w:rPr>
          <w:color w:val="auto"/>
          <w:sz w:val="24"/>
          <w:szCs w:val="24"/>
        </w:rPr>
        <w:t xml:space="preserve"> </w:t>
      </w:r>
      <w:r w:rsidR="00AD0812" w:rsidRPr="008F39F5">
        <w:rPr>
          <w:color w:val="auto"/>
          <w:sz w:val="24"/>
          <w:szCs w:val="24"/>
        </w:rPr>
        <w:t xml:space="preserve">contient les résultats </w:t>
      </w:r>
      <w:r w:rsidR="00FA0391" w:rsidRPr="008F39F5">
        <w:rPr>
          <w:color w:val="auto"/>
          <w:sz w:val="24"/>
          <w:szCs w:val="24"/>
        </w:rPr>
        <w:t xml:space="preserve">par </w:t>
      </w:r>
      <w:r w:rsidR="0008586B" w:rsidRPr="008F39F5">
        <w:rPr>
          <w:color w:val="auto"/>
          <w:sz w:val="24"/>
          <w:szCs w:val="24"/>
        </w:rPr>
        <w:t xml:space="preserve">an </w:t>
      </w:r>
      <w:r w:rsidR="00AD0812" w:rsidRPr="008F39F5">
        <w:rPr>
          <w:color w:val="auto"/>
          <w:sz w:val="24"/>
          <w:szCs w:val="24"/>
        </w:rPr>
        <w:t xml:space="preserve">concernant </w:t>
      </w:r>
      <w:r w:rsidR="0008586B" w:rsidRPr="008F39F5">
        <w:rPr>
          <w:color w:val="auto"/>
          <w:sz w:val="24"/>
          <w:szCs w:val="24"/>
        </w:rPr>
        <w:t>le pétrole</w:t>
      </w:r>
      <w:r w:rsidR="00AD0812" w:rsidRPr="008F39F5">
        <w:rPr>
          <w:color w:val="auto"/>
          <w:sz w:val="24"/>
          <w:szCs w:val="24"/>
        </w:rPr>
        <w:t xml:space="preserve">. Il permet </w:t>
      </w:r>
      <w:r w:rsidR="00F36613" w:rsidRPr="008F39F5">
        <w:rPr>
          <w:color w:val="auto"/>
          <w:sz w:val="24"/>
          <w:szCs w:val="24"/>
        </w:rPr>
        <w:t xml:space="preserve">de connaitre </w:t>
      </w:r>
      <w:r w:rsidR="00891B5C" w:rsidRPr="008F39F5">
        <w:rPr>
          <w:color w:val="auto"/>
          <w:sz w:val="24"/>
          <w:szCs w:val="24"/>
        </w:rPr>
        <w:t>l’évolution</w:t>
      </w:r>
      <w:r w:rsidR="00785745">
        <w:rPr>
          <w:color w:val="auto"/>
          <w:sz w:val="24"/>
          <w:szCs w:val="24"/>
        </w:rPr>
        <w:t xml:space="preserve"> des top </w:t>
      </w:r>
      <w:r w:rsidR="00736AC0">
        <w:rPr>
          <w:color w:val="auto"/>
          <w:sz w:val="24"/>
          <w:szCs w:val="24"/>
        </w:rPr>
        <w:t>10</w:t>
      </w:r>
      <w:r w:rsidR="00AD0812" w:rsidRPr="008F39F5">
        <w:rPr>
          <w:color w:val="auto"/>
          <w:sz w:val="24"/>
          <w:szCs w:val="24"/>
        </w:rPr>
        <w:t xml:space="preserve"> </w:t>
      </w:r>
      <w:r w:rsidR="003A581E" w:rsidRPr="008F39F5">
        <w:rPr>
          <w:color w:val="auto"/>
          <w:sz w:val="24"/>
          <w:szCs w:val="24"/>
        </w:rPr>
        <w:t>pays</w:t>
      </w:r>
      <w:r w:rsidR="00892358">
        <w:rPr>
          <w:color w:val="auto"/>
          <w:sz w:val="24"/>
          <w:szCs w:val="24"/>
        </w:rPr>
        <w:t xml:space="preserve"> e</w:t>
      </w:r>
      <w:r w:rsidR="00CA489E">
        <w:rPr>
          <w:color w:val="auto"/>
          <w:sz w:val="24"/>
          <w:szCs w:val="24"/>
        </w:rPr>
        <w:t>n 2019</w:t>
      </w:r>
      <w:r w:rsidR="003A581E" w:rsidRPr="008F39F5">
        <w:rPr>
          <w:color w:val="auto"/>
          <w:sz w:val="24"/>
          <w:szCs w:val="24"/>
        </w:rPr>
        <w:t>.</w:t>
      </w:r>
      <w:r w:rsidR="00AE12A6" w:rsidRPr="008F39F5">
        <w:rPr>
          <w:color w:val="auto"/>
          <w:sz w:val="24"/>
          <w:szCs w:val="24"/>
        </w:rPr>
        <w:t xml:space="preserve"> </w:t>
      </w:r>
    </w:p>
    <w:p w14:paraId="0474D7B9" w14:textId="77777777" w:rsidR="00C645E6" w:rsidRPr="00C645E6" w:rsidRDefault="00C645E6" w:rsidP="00C645E6">
      <w:pPr>
        <w:rPr>
          <w:sz w:val="24"/>
          <w:szCs w:val="24"/>
        </w:rPr>
      </w:pPr>
    </w:p>
    <w:p w14:paraId="7000812A" w14:textId="308C08D6" w:rsidR="0063682E" w:rsidRPr="00630820" w:rsidRDefault="00FA0391" w:rsidP="00F135B0">
      <w:pPr>
        <w:pStyle w:val="Paragraphedeliste"/>
        <w:numPr>
          <w:ilvl w:val="0"/>
          <w:numId w:val="17"/>
        </w:numPr>
        <w:rPr>
          <w:color w:val="auto"/>
          <w:sz w:val="24"/>
          <w:szCs w:val="24"/>
        </w:rPr>
      </w:pPr>
      <w:r w:rsidRPr="00166B4C">
        <w:rPr>
          <w:noProof/>
        </w:rPr>
        <w:drawing>
          <wp:anchor distT="0" distB="0" distL="114300" distR="114300" simplePos="0" relativeHeight="251662336" behindDoc="0" locked="0" layoutInCell="1" allowOverlap="1" wp14:anchorId="6A825776" wp14:editId="07CDBBE8">
            <wp:simplePos x="0" y="0"/>
            <wp:positionH relativeFrom="margin">
              <wp:posOffset>-328295</wp:posOffset>
            </wp:positionH>
            <wp:positionV relativeFrom="paragraph">
              <wp:posOffset>378460</wp:posOffset>
            </wp:positionV>
            <wp:extent cx="6032500" cy="3276600"/>
            <wp:effectExtent l="0" t="0" r="635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3F1">
        <w:rPr>
          <w:color w:val="auto"/>
          <w:sz w:val="24"/>
          <w:szCs w:val="24"/>
        </w:rPr>
        <w:t>Image</w:t>
      </w:r>
      <w:r w:rsidR="0084311F" w:rsidRPr="00166B4C">
        <w:rPr>
          <w:color w:val="auto"/>
          <w:sz w:val="24"/>
          <w:szCs w:val="24"/>
        </w:rPr>
        <w:t xml:space="preserve"> 1</w:t>
      </w:r>
    </w:p>
    <w:p w14:paraId="3F61799B" w14:textId="6998DD18" w:rsidR="00616241" w:rsidRDefault="00CD23F1" w:rsidP="00E167D4">
      <w:pPr>
        <w:spacing w:line="360" w:lineRule="auto"/>
        <w:ind w:firstLine="360"/>
        <w:jc w:val="both"/>
        <w:rPr>
          <w:color w:val="auto"/>
          <w:sz w:val="24"/>
          <w:szCs w:val="24"/>
        </w:rPr>
      </w:pPr>
      <w:r w:rsidRPr="00A53ED9">
        <w:rPr>
          <w:color w:val="auto"/>
          <w:sz w:val="24"/>
          <w:szCs w:val="24"/>
        </w:rPr>
        <w:lastRenderedPageBreak/>
        <w:t>Cette deuxième image</w:t>
      </w:r>
      <w:r w:rsidR="008F39F5" w:rsidRPr="00A53ED9">
        <w:rPr>
          <w:color w:val="auto"/>
          <w:sz w:val="24"/>
          <w:szCs w:val="24"/>
        </w:rPr>
        <w:t xml:space="preserve"> contient les résultats par an concernant la consommation d’énergie propre (géothermie, biomasse, solaire…)</w:t>
      </w:r>
      <w:r w:rsidR="00BE71F5">
        <w:rPr>
          <w:color w:val="auto"/>
          <w:sz w:val="24"/>
          <w:szCs w:val="24"/>
        </w:rPr>
        <w:t>.</w:t>
      </w:r>
      <w:r w:rsidR="008F39F5" w:rsidRPr="00A53ED9">
        <w:rPr>
          <w:color w:val="auto"/>
          <w:sz w:val="24"/>
          <w:szCs w:val="24"/>
        </w:rPr>
        <w:t xml:space="preserve"> A la même fonction précédente, il permet de connaitre l’évolution pour chaque pays.</w:t>
      </w:r>
    </w:p>
    <w:p w14:paraId="42FB7195" w14:textId="023F1DA0" w:rsidR="00834257" w:rsidRPr="0084311F" w:rsidRDefault="00CD23F1" w:rsidP="00F135B0">
      <w:pPr>
        <w:pStyle w:val="Paragraphedeliste"/>
        <w:numPr>
          <w:ilvl w:val="0"/>
          <w:numId w:val="17"/>
        </w:numPr>
        <w:spacing w:line="36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Image</w:t>
      </w:r>
      <w:r w:rsidR="002A795E">
        <w:rPr>
          <w:color w:val="auto"/>
          <w:sz w:val="24"/>
          <w:szCs w:val="24"/>
        </w:rPr>
        <w:t xml:space="preserve"> 2</w:t>
      </w:r>
    </w:p>
    <w:p w14:paraId="727E4E64" w14:textId="6F16D110" w:rsidR="00115CB9" w:rsidRDefault="00C873F7" w:rsidP="00F135B0">
      <w:pPr>
        <w:pStyle w:val="Paragraphedeliste"/>
        <w:numPr>
          <w:ilvl w:val="0"/>
          <w:numId w:val="16"/>
        </w:numPr>
      </w:pPr>
      <w:r w:rsidRPr="00C873F7">
        <w:rPr>
          <w:noProof/>
        </w:rPr>
        <w:drawing>
          <wp:inline distT="0" distB="0" distL="0" distR="0" wp14:anchorId="359F3AE0" wp14:editId="5F7E2F7B">
            <wp:extent cx="4692650" cy="257909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0722" cy="25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6366" w14:textId="77777777" w:rsidR="00A36DE5" w:rsidRDefault="00A36DE5" w:rsidP="002737EC">
      <w:pPr>
        <w:spacing w:line="360" w:lineRule="auto"/>
        <w:jc w:val="both"/>
        <w:rPr>
          <w:color w:val="auto"/>
          <w:sz w:val="24"/>
          <w:szCs w:val="24"/>
        </w:rPr>
      </w:pPr>
    </w:p>
    <w:p w14:paraId="3E354478" w14:textId="77777777" w:rsidR="00A36DE5" w:rsidRDefault="00A36DE5" w:rsidP="002737EC">
      <w:pPr>
        <w:spacing w:line="360" w:lineRule="auto"/>
        <w:jc w:val="both"/>
        <w:rPr>
          <w:color w:val="auto"/>
          <w:sz w:val="24"/>
          <w:szCs w:val="24"/>
        </w:rPr>
      </w:pPr>
    </w:p>
    <w:p w14:paraId="7507A2D8" w14:textId="08C98CE1" w:rsidR="003B60C4" w:rsidRDefault="00FF55C9" w:rsidP="002D186C">
      <w:pPr>
        <w:spacing w:line="360" w:lineRule="auto"/>
        <w:ind w:firstLine="360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Dans l</w:t>
      </w:r>
      <w:r w:rsidR="00141239">
        <w:rPr>
          <w:color w:val="auto"/>
          <w:sz w:val="24"/>
          <w:szCs w:val="24"/>
        </w:rPr>
        <w:t>a</w:t>
      </w:r>
      <w:r>
        <w:rPr>
          <w:color w:val="auto"/>
          <w:sz w:val="24"/>
          <w:szCs w:val="24"/>
        </w:rPr>
        <w:t xml:space="preserve"> </w:t>
      </w:r>
      <w:r w:rsidR="001713B3" w:rsidRPr="00AA1F36">
        <w:rPr>
          <w:color w:val="auto"/>
          <w:sz w:val="24"/>
          <w:szCs w:val="24"/>
        </w:rPr>
        <w:t>troisième</w:t>
      </w:r>
      <w:r w:rsidR="00141239">
        <w:rPr>
          <w:color w:val="auto"/>
          <w:sz w:val="24"/>
          <w:szCs w:val="24"/>
        </w:rPr>
        <w:t xml:space="preserve"> image</w:t>
      </w:r>
      <w:r w:rsidR="00AA1F36" w:rsidRPr="00AA1F36">
        <w:rPr>
          <w:color w:val="auto"/>
          <w:sz w:val="24"/>
          <w:szCs w:val="24"/>
        </w:rPr>
        <w:t>,</w:t>
      </w:r>
      <w:r>
        <w:rPr>
          <w:color w:val="auto"/>
          <w:sz w:val="24"/>
          <w:szCs w:val="24"/>
        </w:rPr>
        <w:t xml:space="preserve"> une carte montre </w:t>
      </w:r>
      <w:r w:rsidR="00CA0969">
        <w:rPr>
          <w:color w:val="auto"/>
          <w:sz w:val="24"/>
          <w:szCs w:val="24"/>
        </w:rPr>
        <w:t xml:space="preserve">un aperçu </w:t>
      </w:r>
      <w:r w:rsidR="00EC2255">
        <w:rPr>
          <w:color w:val="auto"/>
          <w:sz w:val="24"/>
          <w:szCs w:val="24"/>
        </w:rPr>
        <w:t>d’où l’extraction est la plus forte</w:t>
      </w:r>
      <w:r w:rsidR="00FD6C77">
        <w:rPr>
          <w:color w:val="auto"/>
          <w:sz w:val="24"/>
          <w:szCs w:val="24"/>
        </w:rPr>
        <w:t xml:space="preserve">. Ce type </w:t>
      </w:r>
      <w:r w:rsidR="006D78AC">
        <w:rPr>
          <w:color w:val="auto"/>
          <w:sz w:val="24"/>
          <w:szCs w:val="24"/>
        </w:rPr>
        <w:t>de</w:t>
      </w:r>
      <w:r w:rsidR="004B6BDC" w:rsidRPr="00AA1F36">
        <w:rPr>
          <w:color w:val="auto"/>
          <w:sz w:val="24"/>
          <w:szCs w:val="24"/>
        </w:rPr>
        <w:t xml:space="preserve"> ressource</w:t>
      </w:r>
      <w:r w:rsidR="00BE71F5" w:rsidRPr="00AA1F36">
        <w:rPr>
          <w:color w:val="auto"/>
          <w:sz w:val="24"/>
          <w:szCs w:val="24"/>
        </w:rPr>
        <w:t xml:space="preserve"> </w:t>
      </w:r>
      <w:r w:rsidR="006E11F3" w:rsidRPr="00AA1F36">
        <w:rPr>
          <w:color w:val="auto"/>
          <w:sz w:val="24"/>
          <w:szCs w:val="24"/>
        </w:rPr>
        <w:t>fait office de</w:t>
      </w:r>
      <w:r w:rsidR="00BE71F5" w:rsidRPr="00AA1F36">
        <w:rPr>
          <w:color w:val="auto"/>
          <w:sz w:val="24"/>
          <w:szCs w:val="24"/>
        </w:rPr>
        <w:t xml:space="preserve"> transition écologique </w:t>
      </w:r>
      <w:r w:rsidR="006772F7">
        <w:rPr>
          <w:color w:val="auto"/>
          <w:sz w:val="24"/>
          <w:szCs w:val="24"/>
        </w:rPr>
        <w:t>(</w:t>
      </w:r>
      <w:r w:rsidR="00BE71F5" w:rsidRPr="00AA1F36">
        <w:rPr>
          <w:color w:val="auto"/>
          <w:sz w:val="24"/>
          <w:szCs w:val="24"/>
        </w:rPr>
        <w:t>le lithium</w:t>
      </w:r>
      <w:r w:rsidR="006772F7">
        <w:rPr>
          <w:color w:val="auto"/>
          <w:sz w:val="24"/>
          <w:szCs w:val="24"/>
        </w:rPr>
        <w:t xml:space="preserve"> par exemple)</w:t>
      </w:r>
      <w:r w:rsidR="007516A4">
        <w:rPr>
          <w:color w:val="auto"/>
          <w:sz w:val="24"/>
          <w:szCs w:val="24"/>
        </w:rPr>
        <w:t xml:space="preserve"> </w:t>
      </w:r>
      <w:r w:rsidR="005802A0">
        <w:rPr>
          <w:color w:val="auto"/>
          <w:sz w:val="24"/>
          <w:szCs w:val="24"/>
        </w:rPr>
        <w:t>qui</w:t>
      </w:r>
      <w:r w:rsidR="00BE71F5" w:rsidRPr="00AA1F36">
        <w:rPr>
          <w:color w:val="auto"/>
          <w:sz w:val="24"/>
          <w:szCs w:val="24"/>
        </w:rPr>
        <w:t xml:space="preserve"> </w:t>
      </w:r>
      <w:r w:rsidR="000B11E4">
        <w:rPr>
          <w:color w:val="auto"/>
          <w:sz w:val="24"/>
          <w:szCs w:val="24"/>
        </w:rPr>
        <w:t>est</w:t>
      </w:r>
      <w:r w:rsidR="00107E5D">
        <w:rPr>
          <w:color w:val="auto"/>
          <w:sz w:val="24"/>
          <w:szCs w:val="24"/>
        </w:rPr>
        <w:t xml:space="preserve"> la clé de </w:t>
      </w:r>
      <w:r w:rsidR="00BE71F5" w:rsidRPr="00AA1F36">
        <w:rPr>
          <w:color w:val="auto"/>
          <w:sz w:val="24"/>
          <w:szCs w:val="24"/>
        </w:rPr>
        <w:t xml:space="preserve">la fabrication </w:t>
      </w:r>
      <w:r w:rsidR="006772F7">
        <w:rPr>
          <w:color w:val="auto"/>
          <w:sz w:val="24"/>
          <w:szCs w:val="24"/>
        </w:rPr>
        <w:t>des matériaux</w:t>
      </w:r>
      <w:r w:rsidR="006B4A31">
        <w:rPr>
          <w:color w:val="auto"/>
          <w:sz w:val="24"/>
          <w:szCs w:val="24"/>
        </w:rPr>
        <w:t xml:space="preserve"> </w:t>
      </w:r>
      <w:r w:rsidR="00E608F4">
        <w:rPr>
          <w:color w:val="auto"/>
          <w:sz w:val="24"/>
          <w:szCs w:val="24"/>
        </w:rPr>
        <w:t>durables</w:t>
      </w:r>
      <w:r w:rsidR="006772F7">
        <w:rPr>
          <w:color w:val="auto"/>
          <w:sz w:val="24"/>
          <w:szCs w:val="24"/>
        </w:rPr>
        <w:t xml:space="preserve"> </w:t>
      </w:r>
      <w:r w:rsidR="00F971E9">
        <w:rPr>
          <w:color w:val="auto"/>
          <w:sz w:val="24"/>
          <w:szCs w:val="24"/>
        </w:rPr>
        <w:t>à l</w:t>
      </w:r>
      <w:r w:rsidR="00BE71F5" w:rsidRPr="00AA1F36">
        <w:rPr>
          <w:color w:val="auto"/>
          <w:sz w:val="24"/>
          <w:szCs w:val="24"/>
        </w:rPr>
        <w:t xml:space="preserve">’énergie tel que </w:t>
      </w:r>
      <w:r w:rsidR="009E0848">
        <w:rPr>
          <w:color w:val="auto"/>
          <w:sz w:val="24"/>
          <w:szCs w:val="24"/>
        </w:rPr>
        <w:t>l</w:t>
      </w:r>
      <w:r w:rsidR="00BE71F5" w:rsidRPr="00AA1F36">
        <w:rPr>
          <w:color w:val="auto"/>
          <w:sz w:val="24"/>
          <w:szCs w:val="24"/>
        </w:rPr>
        <w:t>es panneaux solaires</w:t>
      </w:r>
      <w:r w:rsidR="000B11E4">
        <w:rPr>
          <w:color w:val="auto"/>
          <w:sz w:val="24"/>
          <w:szCs w:val="24"/>
        </w:rPr>
        <w:t xml:space="preserve"> ou</w:t>
      </w:r>
      <w:r w:rsidR="00BE71F5" w:rsidRPr="00AA1F36">
        <w:rPr>
          <w:color w:val="auto"/>
          <w:sz w:val="24"/>
          <w:szCs w:val="24"/>
        </w:rPr>
        <w:t xml:space="preserve"> l’éolienne</w:t>
      </w:r>
      <w:r w:rsidR="00BD1724">
        <w:rPr>
          <w:color w:val="auto"/>
          <w:sz w:val="24"/>
          <w:szCs w:val="24"/>
        </w:rPr>
        <w:t xml:space="preserve">. </w:t>
      </w:r>
    </w:p>
    <w:p w14:paraId="6768FA14" w14:textId="0B003176" w:rsidR="003B60C4" w:rsidRPr="00166B4C" w:rsidRDefault="007E4D02" w:rsidP="00F135B0">
      <w:pPr>
        <w:pStyle w:val="Paragraphedeliste"/>
        <w:numPr>
          <w:ilvl w:val="0"/>
          <w:numId w:val="16"/>
        </w:numPr>
        <w:spacing w:line="360" w:lineRule="auto"/>
        <w:jc w:val="both"/>
        <w:rPr>
          <w:color w:val="auto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CCF46E6" wp14:editId="00D73C98">
            <wp:simplePos x="0" y="0"/>
            <wp:positionH relativeFrom="column">
              <wp:posOffset>-317500</wp:posOffset>
            </wp:positionH>
            <wp:positionV relativeFrom="paragraph">
              <wp:posOffset>489585</wp:posOffset>
            </wp:positionV>
            <wp:extent cx="5759450" cy="3251200"/>
            <wp:effectExtent l="0" t="0" r="0" b="6350"/>
            <wp:wrapSquare wrapText="bothSides"/>
            <wp:docPr id="10" name="Image 10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cart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3F1">
        <w:rPr>
          <w:color w:val="auto"/>
          <w:sz w:val="24"/>
          <w:szCs w:val="24"/>
        </w:rPr>
        <w:t>Image</w:t>
      </w:r>
      <w:r w:rsidR="003B60C4" w:rsidRPr="00166B4C">
        <w:rPr>
          <w:color w:val="auto"/>
          <w:sz w:val="24"/>
          <w:szCs w:val="24"/>
        </w:rPr>
        <w:t xml:space="preserve"> 3</w:t>
      </w:r>
    </w:p>
    <w:p w14:paraId="09B3E388" w14:textId="679F4C6F" w:rsidR="000B11E4" w:rsidRDefault="000B11E4" w:rsidP="00115CB9">
      <w:pPr>
        <w:rPr>
          <w:color w:val="auto"/>
          <w:sz w:val="24"/>
          <w:szCs w:val="24"/>
        </w:rPr>
      </w:pPr>
    </w:p>
    <w:p w14:paraId="56C1FF64" w14:textId="4627BA7D" w:rsidR="0063682E" w:rsidRPr="003B60C4" w:rsidRDefault="00731D93" w:rsidP="007A21DC">
      <w:pPr>
        <w:rPr>
          <w:color w:val="auto"/>
          <w:sz w:val="24"/>
          <w:szCs w:val="24"/>
        </w:rPr>
      </w:pPr>
      <w:r w:rsidRPr="00AA1F36">
        <w:rPr>
          <w:color w:val="auto"/>
          <w:sz w:val="24"/>
          <w:szCs w:val="24"/>
        </w:rPr>
        <w:t xml:space="preserve"> </w:t>
      </w:r>
      <w:r w:rsidR="00C022E1" w:rsidRPr="00AA1F36">
        <w:rPr>
          <w:color w:val="auto"/>
          <w:sz w:val="24"/>
          <w:szCs w:val="24"/>
        </w:rPr>
        <w:t xml:space="preserve"> </w:t>
      </w:r>
      <w:r w:rsidR="006772F7">
        <w:rPr>
          <w:color w:val="auto"/>
          <w:sz w:val="24"/>
          <w:szCs w:val="24"/>
        </w:rPr>
        <w:t xml:space="preserve">Et </w:t>
      </w:r>
      <w:r w:rsidR="00FF2250">
        <w:rPr>
          <w:color w:val="auto"/>
          <w:sz w:val="24"/>
          <w:szCs w:val="24"/>
        </w:rPr>
        <w:t>enfin l</w:t>
      </w:r>
      <w:r w:rsidR="00C26165">
        <w:rPr>
          <w:color w:val="auto"/>
          <w:sz w:val="24"/>
          <w:szCs w:val="24"/>
        </w:rPr>
        <w:t>a</w:t>
      </w:r>
      <w:r w:rsidR="00FF2250">
        <w:rPr>
          <w:color w:val="auto"/>
          <w:sz w:val="24"/>
          <w:szCs w:val="24"/>
        </w:rPr>
        <w:t xml:space="preserve"> derni</w:t>
      </w:r>
      <w:r w:rsidR="00C26165">
        <w:rPr>
          <w:color w:val="auto"/>
          <w:sz w:val="24"/>
          <w:szCs w:val="24"/>
        </w:rPr>
        <w:t>ère image</w:t>
      </w:r>
      <w:r w:rsidR="00FF2250">
        <w:rPr>
          <w:color w:val="auto"/>
          <w:sz w:val="24"/>
          <w:szCs w:val="24"/>
        </w:rPr>
        <w:t xml:space="preserve">, comprend le nombre </w:t>
      </w:r>
      <w:r w:rsidR="007A21DC">
        <w:rPr>
          <w:color w:val="auto"/>
          <w:sz w:val="24"/>
          <w:szCs w:val="24"/>
        </w:rPr>
        <w:t>de population</w:t>
      </w:r>
      <w:r w:rsidR="00054CEA">
        <w:rPr>
          <w:color w:val="auto"/>
          <w:sz w:val="24"/>
          <w:szCs w:val="24"/>
        </w:rPr>
        <w:t xml:space="preserve"> </w:t>
      </w:r>
      <w:r w:rsidR="00CE4EA7">
        <w:rPr>
          <w:color w:val="auto"/>
          <w:sz w:val="24"/>
          <w:szCs w:val="24"/>
        </w:rPr>
        <w:t xml:space="preserve">par an </w:t>
      </w:r>
      <w:r w:rsidR="0063682E" w:rsidRPr="0091015D">
        <w:rPr>
          <w:noProof/>
        </w:rPr>
        <w:drawing>
          <wp:anchor distT="0" distB="0" distL="114300" distR="114300" simplePos="0" relativeHeight="251663360" behindDoc="0" locked="0" layoutInCell="1" allowOverlap="1" wp14:anchorId="07EF78D9" wp14:editId="6613FFBD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6271895" cy="381000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89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3ECDB" w14:textId="62757CA3" w:rsidR="009B729C" w:rsidRDefault="00B9113D" w:rsidP="0059695B">
      <w:pPr>
        <w:pStyle w:val="Titre"/>
      </w:pPr>
      <w:r w:rsidRPr="00E537D9">
        <w:lastRenderedPageBreak/>
        <w:t xml:space="preserve">Conclusion </w:t>
      </w:r>
    </w:p>
    <w:p w14:paraId="503B5899" w14:textId="0FC2C831" w:rsidR="00F407F5" w:rsidRPr="00B01081" w:rsidRDefault="00F407F5" w:rsidP="00F407F5">
      <w:pPr>
        <w:rPr>
          <w:sz w:val="24"/>
          <w:szCs w:val="24"/>
        </w:rPr>
      </w:pPr>
    </w:p>
    <w:p w14:paraId="23D26C01" w14:textId="43E02741" w:rsidR="00ED05A0" w:rsidRPr="00E07A15" w:rsidRDefault="00ED05A0" w:rsidP="00A51F40">
      <w:pPr>
        <w:spacing w:line="360" w:lineRule="auto"/>
        <w:rPr>
          <w:sz w:val="24"/>
          <w:szCs w:val="24"/>
        </w:rPr>
      </w:pPr>
      <w:r w:rsidRPr="00E07A15">
        <w:rPr>
          <w:sz w:val="24"/>
          <w:szCs w:val="24"/>
        </w:rPr>
        <w:t xml:space="preserve">Pour </w:t>
      </w:r>
      <w:r w:rsidR="004E7EE2" w:rsidRPr="00E07A15">
        <w:rPr>
          <w:sz w:val="24"/>
          <w:szCs w:val="24"/>
        </w:rPr>
        <w:t>r</w:t>
      </w:r>
      <w:r w:rsidR="002E6302" w:rsidRPr="00E07A15">
        <w:rPr>
          <w:sz w:val="24"/>
          <w:szCs w:val="24"/>
        </w:rPr>
        <w:t>appel</w:t>
      </w:r>
      <w:r w:rsidRPr="00E07A15">
        <w:rPr>
          <w:sz w:val="24"/>
          <w:szCs w:val="24"/>
        </w:rPr>
        <w:t xml:space="preserve">, le but était d’apporter une vision plus claire d’un état des lieux sur </w:t>
      </w:r>
      <w:r w:rsidR="002E6302" w:rsidRPr="00E07A15">
        <w:rPr>
          <w:sz w:val="24"/>
          <w:szCs w:val="24"/>
        </w:rPr>
        <w:t xml:space="preserve">la consommation </w:t>
      </w:r>
      <w:r w:rsidR="007F6170" w:rsidRPr="00E07A15">
        <w:rPr>
          <w:sz w:val="24"/>
          <w:szCs w:val="24"/>
        </w:rPr>
        <w:t>à travers les pays.</w:t>
      </w:r>
    </w:p>
    <w:p w14:paraId="3E86B4C7" w14:textId="4BB07C26" w:rsidR="00F407F5" w:rsidRPr="00E07A15" w:rsidRDefault="00ED05A0" w:rsidP="00A51F40">
      <w:pPr>
        <w:spacing w:line="360" w:lineRule="auto"/>
        <w:rPr>
          <w:sz w:val="24"/>
          <w:szCs w:val="24"/>
        </w:rPr>
      </w:pPr>
      <w:r w:rsidRPr="00E07A15">
        <w:rPr>
          <w:sz w:val="24"/>
          <w:szCs w:val="24"/>
        </w:rPr>
        <w:t>Pour cela, les points abordés étaient</w:t>
      </w:r>
      <w:r w:rsidR="007F6170" w:rsidRPr="00E07A15">
        <w:rPr>
          <w:sz w:val="24"/>
          <w:szCs w:val="24"/>
        </w:rPr>
        <w:t> :</w:t>
      </w:r>
    </w:p>
    <w:p w14:paraId="73CF3F1C" w14:textId="519B5336" w:rsidR="005943EA" w:rsidRPr="00E07A15" w:rsidRDefault="00B01081" w:rsidP="00F135B0">
      <w:pPr>
        <w:pStyle w:val="Paragraphedeliste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E07A15">
        <w:rPr>
          <w:sz w:val="24"/>
          <w:szCs w:val="24"/>
        </w:rPr>
        <w:t>La</w:t>
      </w:r>
      <w:r w:rsidR="005943EA" w:rsidRPr="00E07A15">
        <w:rPr>
          <w:sz w:val="24"/>
          <w:szCs w:val="24"/>
        </w:rPr>
        <w:t xml:space="preserve"> consommation d’énergie fossile (le pétrole)  </w:t>
      </w:r>
    </w:p>
    <w:p w14:paraId="70B514EC" w14:textId="1D307B17" w:rsidR="005943EA" w:rsidRPr="00E07A15" w:rsidRDefault="00B01081" w:rsidP="00F135B0">
      <w:pPr>
        <w:pStyle w:val="Paragraphedeliste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E07A15">
        <w:rPr>
          <w:sz w:val="24"/>
          <w:szCs w:val="24"/>
        </w:rPr>
        <w:t>La</w:t>
      </w:r>
      <w:r w:rsidR="005943EA" w:rsidRPr="00E07A15">
        <w:rPr>
          <w:sz w:val="24"/>
          <w:szCs w:val="24"/>
        </w:rPr>
        <w:t xml:space="preserve"> consommation d’énergies propres  </w:t>
      </w:r>
    </w:p>
    <w:p w14:paraId="4C60FE1C" w14:textId="37EB6492" w:rsidR="00C63F51" w:rsidRDefault="005943EA" w:rsidP="00F135B0">
      <w:pPr>
        <w:pStyle w:val="Paragraphedeliste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E07A15">
        <w:rPr>
          <w:sz w:val="24"/>
          <w:szCs w:val="24"/>
        </w:rPr>
        <w:t>Le nombre de population par pays</w:t>
      </w:r>
    </w:p>
    <w:p w14:paraId="5C7DFC4B" w14:textId="77777777" w:rsidR="00C63F51" w:rsidRPr="00C63F51" w:rsidRDefault="00C63F51" w:rsidP="00C63F51">
      <w:pPr>
        <w:pStyle w:val="Paragraphedeliste"/>
        <w:spacing w:line="360" w:lineRule="auto"/>
        <w:rPr>
          <w:sz w:val="24"/>
          <w:szCs w:val="24"/>
        </w:rPr>
      </w:pPr>
    </w:p>
    <w:p w14:paraId="6AF04116" w14:textId="2DBC5D01" w:rsidR="00C34E9C" w:rsidRDefault="001949E8" w:rsidP="00E034CB">
      <w:pPr>
        <w:spacing w:line="360" w:lineRule="auto"/>
        <w:ind w:firstLine="360"/>
        <w:jc w:val="both"/>
        <w:rPr>
          <w:sz w:val="24"/>
          <w:szCs w:val="24"/>
        </w:rPr>
      </w:pPr>
      <w:r w:rsidRPr="005F19C0">
        <w:rPr>
          <w:sz w:val="24"/>
          <w:szCs w:val="24"/>
        </w:rPr>
        <w:t>Il y a une énorme variation entre le pays</w:t>
      </w:r>
      <w:r w:rsidR="00006EF4">
        <w:rPr>
          <w:sz w:val="24"/>
          <w:szCs w:val="24"/>
        </w:rPr>
        <w:t>.</w:t>
      </w:r>
      <w:r w:rsidR="00DF3501" w:rsidRPr="005F19C0">
        <w:rPr>
          <w:sz w:val="24"/>
          <w:szCs w:val="24"/>
        </w:rPr>
        <w:t xml:space="preserve"> </w:t>
      </w:r>
      <w:r w:rsidR="009E41CF">
        <w:rPr>
          <w:sz w:val="24"/>
          <w:szCs w:val="24"/>
        </w:rPr>
        <w:t xml:space="preserve">Par </w:t>
      </w:r>
      <w:r w:rsidR="00FB26C2">
        <w:rPr>
          <w:sz w:val="24"/>
          <w:szCs w:val="24"/>
        </w:rPr>
        <w:t>exemple,</w:t>
      </w:r>
      <w:r w:rsidR="00C16131">
        <w:rPr>
          <w:sz w:val="24"/>
          <w:szCs w:val="24"/>
        </w:rPr>
        <w:t xml:space="preserve"> les</w:t>
      </w:r>
      <w:r w:rsidR="00EE4E10">
        <w:rPr>
          <w:sz w:val="24"/>
          <w:szCs w:val="24"/>
        </w:rPr>
        <w:t xml:space="preserve"> 3 </w:t>
      </w:r>
      <w:r w:rsidR="00FB4639">
        <w:rPr>
          <w:sz w:val="24"/>
          <w:szCs w:val="24"/>
        </w:rPr>
        <w:t>pays en haut</w:t>
      </w:r>
      <w:r w:rsidR="00C16131">
        <w:rPr>
          <w:sz w:val="24"/>
          <w:szCs w:val="24"/>
        </w:rPr>
        <w:t xml:space="preserve"> </w:t>
      </w:r>
      <w:r w:rsidR="00FB4639">
        <w:rPr>
          <w:sz w:val="24"/>
          <w:szCs w:val="24"/>
        </w:rPr>
        <w:t xml:space="preserve">du podium </w:t>
      </w:r>
      <w:r w:rsidR="009D7A62">
        <w:rPr>
          <w:sz w:val="24"/>
          <w:szCs w:val="24"/>
        </w:rPr>
        <w:t xml:space="preserve">des </w:t>
      </w:r>
      <w:r w:rsidR="00C16131">
        <w:rPr>
          <w:sz w:val="24"/>
          <w:szCs w:val="24"/>
        </w:rPr>
        <w:t>consommateur</w:t>
      </w:r>
      <w:r w:rsidR="009D7A62">
        <w:rPr>
          <w:sz w:val="24"/>
          <w:szCs w:val="24"/>
        </w:rPr>
        <w:t>s</w:t>
      </w:r>
      <w:r w:rsidR="00C16131">
        <w:rPr>
          <w:sz w:val="24"/>
          <w:szCs w:val="24"/>
        </w:rPr>
        <w:t xml:space="preserve"> de pétrole</w:t>
      </w:r>
      <w:r w:rsidR="004440C6">
        <w:rPr>
          <w:sz w:val="24"/>
          <w:szCs w:val="24"/>
        </w:rPr>
        <w:t xml:space="preserve"> </w:t>
      </w:r>
      <w:r w:rsidR="00257664">
        <w:rPr>
          <w:sz w:val="24"/>
          <w:szCs w:val="24"/>
        </w:rPr>
        <w:t xml:space="preserve">en </w:t>
      </w:r>
      <w:r w:rsidR="004440C6">
        <w:rPr>
          <w:sz w:val="24"/>
          <w:szCs w:val="24"/>
        </w:rPr>
        <w:t xml:space="preserve">sont </w:t>
      </w:r>
      <w:r w:rsidR="009D7A62">
        <w:rPr>
          <w:sz w:val="24"/>
          <w:szCs w:val="24"/>
        </w:rPr>
        <w:t>é</w:t>
      </w:r>
      <w:r w:rsidR="00E36BB5">
        <w:rPr>
          <w:sz w:val="24"/>
          <w:szCs w:val="24"/>
        </w:rPr>
        <w:t>galement</w:t>
      </w:r>
      <w:r w:rsidR="004440C6">
        <w:rPr>
          <w:sz w:val="24"/>
          <w:szCs w:val="24"/>
        </w:rPr>
        <w:t xml:space="preserve"> </w:t>
      </w:r>
      <w:r w:rsidR="00E36BB5">
        <w:rPr>
          <w:sz w:val="24"/>
          <w:szCs w:val="24"/>
        </w:rPr>
        <w:t xml:space="preserve">les </w:t>
      </w:r>
      <w:r w:rsidR="004440C6">
        <w:rPr>
          <w:sz w:val="24"/>
          <w:szCs w:val="24"/>
        </w:rPr>
        <w:t xml:space="preserve">pays </w:t>
      </w:r>
      <w:r w:rsidR="00195DEE">
        <w:rPr>
          <w:sz w:val="24"/>
          <w:szCs w:val="24"/>
        </w:rPr>
        <w:t>les plus peuplés</w:t>
      </w:r>
      <w:r w:rsidR="004D1355">
        <w:rPr>
          <w:sz w:val="24"/>
          <w:szCs w:val="24"/>
        </w:rPr>
        <w:t xml:space="preserve"> </w:t>
      </w:r>
      <w:r w:rsidR="00150D83">
        <w:rPr>
          <w:sz w:val="24"/>
          <w:szCs w:val="24"/>
        </w:rPr>
        <w:t xml:space="preserve">(voir </w:t>
      </w:r>
      <w:r w:rsidR="00D11080">
        <w:rPr>
          <w:sz w:val="24"/>
          <w:szCs w:val="24"/>
        </w:rPr>
        <w:t>im</w:t>
      </w:r>
      <w:r w:rsidR="00571DC1">
        <w:rPr>
          <w:sz w:val="24"/>
          <w:szCs w:val="24"/>
        </w:rPr>
        <w:t>age</w:t>
      </w:r>
      <w:r w:rsidR="003117E2">
        <w:rPr>
          <w:sz w:val="24"/>
          <w:szCs w:val="24"/>
        </w:rPr>
        <w:t xml:space="preserve"> 1 et </w:t>
      </w:r>
      <w:r w:rsidR="00257664">
        <w:rPr>
          <w:sz w:val="24"/>
          <w:szCs w:val="24"/>
        </w:rPr>
        <w:t>l</w:t>
      </w:r>
      <w:r w:rsidR="00571DC1">
        <w:rPr>
          <w:sz w:val="24"/>
          <w:szCs w:val="24"/>
        </w:rPr>
        <w:t>a</w:t>
      </w:r>
      <w:r w:rsidR="00257664">
        <w:rPr>
          <w:sz w:val="24"/>
          <w:szCs w:val="24"/>
        </w:rPr>
        <w:t xml:space="preserve"> derni</w:t>
      </w:r>
      <w:r w:rsidR="00571DC1">
        <w:rPr>
          <w:sz w:val="24"/>
          <w:szCs w:val="24"/>
        </w:rPr>
        <w:t>ère image</w:t>
      </w:r>
      <w:r w:rsidR="009E40F5">
        <w:rPr>
          <w:sz w:val="24"/>
          <w:szCs w:val="24"/>
        </w:rPr>
        <w:t>)</w:t>
      </w:r>
      <w:r w:rsidR="00195DEE">
        <w:rPr>
          <w:sz w:val="24"/>
          <w:szCs w:val="24"/>
        </w:rPr>
        <w:t>.</w:t>
      </w:r>
      <w:r w:rsidR="00D82A09">
        <w:rPr>
          <w:sz w:val="24"/>
          <w:szCs w:val="24"/>
        </w:rPr>
        <w:t xml:space="preserve"> Le dernier constat est que </w:t>
      </w:r>
      <w:r w:rsidR="006205BD">
        <w:rPr>
          <w:sz w:val="24"/>
          <w:szCs w:val="24"/>
        </w:rPr>
        <w:t>c</w:t>
      </w:r>
      <w:r w:rsidR="00C34E9C">
        <w:rPr>
          <w:sz w:val="24"/>
          <w:szCs w:val="24"/>
        </w:rPr>
        <w:t xml:space="preserve">e sont </w:t>
      </w:r>
      <w:r w:rsidR="004C6FF4">
        <w:rPr>
          <w:sz w:val="24"/>
          <w:szCs w:val="24"/>
        </w:rPr>
        <w:t xml:space="preserve">ces mêmes </w:t>
      </w:r>
      <w:r w:rsidR="0039699C">
        <w:rPr>
          <w:sz w:val="24"/>
          <w:szCs w:val="24"/>
        </w:rPr>
        <w:t>pays sont</w:t>
      </w:r>
      <w:r w:rsidR="00CB5A3E">
        <w:rPr>
          <w:sz w:val="24"/>
          <w:szCs w:val="24"/>
        </w:rPr>
        <w:t xml:space="preserve"> à la tête</w:t>
      </w:r>
      <w:r w:rsidR="00EA5228">
        <w:rPr>
          <w:sz w:val="24"/>
          <w:szCs w:val="24"/>
        </w:rPr>
        <w:t xml:space="preserve"> du</w:t>
      </w:r>
      <w:r w:rsidR="00CB5A3E">
        <w:rPr>
          <w:sz w:val="24"/>
          <w:szCs w:val="24"/>
        </w:rPr>
        <w:t xml:space="preserve"> </w:t>
      </w:r>
      <w:r w:rsidR="00C74DE9">
        <w:rPr>
          <w:sz w:val="24"/>
          <w:szCs w:val="24"/>
        </w:rPr>
        <w:t>basculement</w:t>
      </w:r>
      <w:r w:rsidR="00EA5228">
        <w:rPr>
          <w:sz w:val="24"/>
          <w:szCs w:val="24"/>
        </w:rPr>
        <w:t xml:space="preserve"> vers l’énergie durable</w:t>
      </w:r>
      <w:r w:rsidR="004C6FF4">
        <w:rPr>
          <w:sz w:val="24"/>
          <w:szCs w:val="24"/>
        </w:rPr>
        <w:t xml:space="preserve"> </w:t>
      </w:r>
      <w:r w:rsidR="00053B45">
        <w:rPr>
          <w:sz w:val="24"/>
          <w:szCs w:val="24"/>
        </w:rPr>
        <w:t>(voir image 2</w:t>
      </w:r>
      <w:r w:rsidR="00C34E9C">
        <w:rPr>
          <w:sz w:val="24"/>
          <w:szCs w:val="24"/>
        </w:rPr>
        <w:t>)</w:t>
      </w:r>
      <w:r w:rsidR="00EA5228">
        <w:rPr>
          <w:sz w:val="24"/>
          <w:szCs w:val="24"/>
        </w:rPr>
        <w:t>.</w:t>
      </w:r>
    </w:p>
    <w:p w14:paraId="30CE2463" w14:textId="77777777" w:rsidR="00C34E9C" w:rsidRDefault="00C34E9C" w:rsidP="00E034CB">
      <w:pPr>
        <w:spacing w:line="360" w:lineRule="auto"/>
        <w:ind w:firstLine="360"/>
        <w:jc w:val="both"/>
        <w:rPr>
          <w:sz w:val="24"/>
          <w:szCs w:val="24"/>
        </w:rPr>
      </w:pPr>
    </w:p>
    <w:p w14:paraId="583A9344" w14:textId="77777777" w:rsidR="00C87674" w:rsidRPr="00C87674" w:rsidRDefault="00C87674" w:rsidP="00C87674">
      <w:pPr>
        <w:rPr>
          <w:sz w:val="24"/>
          <w:szCs w:val="24"/>
        </w:rPr>
      </w:pPr>
      <w:r w:rsidRPr="00C87674">
        <w:rPr>
          <w:sz w:val="24"/>
          <w:szCs w:val="24"/>
        </w:rPr>
        <w:t>Des axes d’amélioration sont à apporter pour parfaire le projet :</w:t>
      </w:r>
    </w:p>
    <w:p w14:paraId="49409AF7" w14:textId="20FFD64F" w:rsidR="00E537D9" w:rsidRDefault="00E537D9" w:rsidP="00C87674">
      <w:pPr>
        <w:rPr>
          <w:sz w:val="24"/>
          <w:szCs w:val="24"/>
        </w:rPr>
      </w:pPr>
    </w:p>
    <w:p w14:paraId="11CD4D0C" w14:textId="18B9A107" w:rsidR="00C87674" w:rsidRDefault="005B7CFA" w:rsidP="00F135B0">
      <w:pPr>
        <w:pStyle w:val="Paragraphedeliste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Connaître des pays producteurs </w:t>
      </w:r>
      <w:r w:rsidR="0035231E">
        <w:rPr>
          <w:sz w:val="24"/>
          <w:szCs w:val="24"/>
        </w:rPr>
        <w:t xml:space="preserve">d’énergie fossile </w:t>
      </w:r>
      <w:r w:rsidR="006F58CD">
        <w:rPr>
          <w:sz w:val="24"/>
          <w:szCs w:val="24"/>
        </w:rPr>
        <w:t>ou d’énergie propres</w:t>
      </w:r>
    </w:p>
    <w:p w14:paraId="38428ED5" w14:textId="3BE543E5" w:rsidR="006F58CD" w:rsidRDefault="00F83991" w:rsidP="00F135B0">
      <w:pPr>
        <w:pStyle w:val="Paragraphedeliste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Comparer les </w:t>
      </w:r>
      <w:r w:rsidR="00D1759B">
        <w:rPr>
          <w:sz w:val="24"/>
          <w:szCs w:val="24"/>
        </w:rPr>
        <w:t xml:space="preserve">pays consommateurs de bio carburant </w:t>
      </w:r>
      <w:r w:rsidR="00B9150F">
        <w:rPr>
          <w:sz w:val="24"/>
          <w:szCs w:val="24"/>
        </w:rPr>
        <w:t xml:space="preserve">et </w:t>
      </w:r>
      <w:r w:rsidR="00143BD3">
        <w:rPr>
          <w:sz w:val="24"/>
          <w:szCs w:val="24"/>
        </w:rPr>
        <w:t xml:space="preserve">de </w:t>
      </w:r>
      <w:r w:rsidR="00B9150F">
        <w:rPr>
          <w:sz w:val="24"/>
          <w:szCs w:val="24"/>
        </w:rPr>
        <w:t xml:space="preserve">pétrole </w:t>
      </w:r>
    </w:p>
    <w:p w14:paraId="1A0C9F3E" w14:textId="6D5918BD" w:rsidR="00B9150F" w:rsidRPr="00A95A6B" w:rsidRDefault="00B9150F" w:rsidP="00BA7CE5">
      <w:pPr>
        <w:pStyle w:val="Paragraphedeliste"/>
        <w:rPr>
          <w:sz w:val="24"/>
          <w:szCs w:val="24"/>
        </w:rPr>
      </w:pPr>
    </w:p>
    <w:p w14:paraId="353F88AF" w14:textId="616B69CE" w:rsidR="00382448" w:rsidRPr="00C87674" w:rsidRDefault="00382448" w:rsidP="00E537D9">
      <w:pPr>
        <w:rPr>
          <w:sz w:val="24"/>
          <w:szCs w:val="24"/>
        </w:rPr>
      </w:pPr>
    </w:p>
    <w:p w14:paraId="70C6E192" w14:textId="0C118F9E" w:rsidR="00382448" w:rsidRDefault="00382448" w:rsidP="00E537D9"/>
    <w:p w14:paraId="18BF541A" w14:textId="7F0A29A8" w:rsidR="00C87674" w:rsidRDefault="00C87674" w:rsidP="00E537D9"/>
    <w:p w14:paraId="445CBFDB" w14:textId="68D25D84" w:rsidR="001B731F" w:rsidRDefault="001B731F" w:rsidP="00E537D9"/>
    <w:p w14:paraId="695A8697" w14:textId="77777777" w:rsidR="003F64E8" w:rsidRDefault="003F64E8" w:rsidP="00E537D9"/>
    <w:p w14:paraId="39D42BE9" w14:textId="709CA4D4" w:rsidR="00EC029A" w:rsidRDefault="00EC029A" w:rsidP="00E537D9"/>
    <w:p w14:paraId="79060083" w14:textId="7FDEA856" w:rsidR="00400ED5" w:rsidRDefault="00400ED5" w:rsidP="00AE6E0E"/>
    <w:p w14:paraId="1BECD545" w14:textId="705127DD" w:rsidR="00596AEB" w:rsidRDefault="008129EC" w:rsidP="008129EC">
      <w:pPr>
        <w:pStyle w:val="Titre"/>
      </w:pPr>
      <w:bookmarkStart w:id="26" w:name="_Hlk81185215"/>
      <w:r>
        <w:lastRenderedPageBreak/>
        <w:t>Ges</w:t>
      </w:r>
      <w:r w:rsidRPr="007F37F2">
        <w:t>t</w:t>
      </w:r>
      <w:r w:rsidR="00A01366">
        <w:t>ion du projet</w:t>
      </w:r>
    </w:p>
    <w:bookmarkEnd w:id="26"/>
    <w:p w14:paraId="700EAFBF" w14:textId="7E79209A" w:rsidR="00596AEB" w:rsidRDefault="00596AEB" w:rsidP="00AE6E0E"/>
    <w:p w14:paraId="07E4BBA5" w14:textId="550D0BA3" w:rsidR="00596AEB" w:rsidRDefault="003F7F4D" w:rsidP="00AE6E0E">
      <w:r>
        <w:t xml:space="preserve">Lien : </w:t>
      </w:r>
      <w:hyperlink r:id="rId26" w:history="1">
        <w:r w:rsidRPr="003F7F4D">
          <w:rPr>
            <w:color w:val="0000FF"/>
            <w:u w:val="single"/>
          </w:rPr>
          <w:t>Planification Projet chef d'œuvre (notion.so)</w:t>
        </w:r>
      </w:hyperlink>
    </w:p>
    <w:p w14:paraId="1B4449A6" w14:textId="1A902A50" w:rsidR="00596AEB" w:rsidRDefault="007B1383" w:rsidP="00AE6E0E">
      <w:r>
        <w:t>Notion</w:t>
      </w:r>
    </w:p>
    <w:p w14:paraId="27B411B6" w14:textId="08CC4F03" w:rsidR="007B1383" w:rsidRDefault="00FD0F60" w:rsidP="00AD30BA">
      <w:pPr>
        <w:spacing w:line="360" w:lineRule="auto"/>
        <w:ind w:firstLine="360"/>
      </w:pPr>
      <w:r w:rsidRPr="00FD0F60">
        <w:t>La gestion du projet a été utilisée comme méthode</w:t>
      </w:r>
      <w:r w:rsidR="00572E36">
        <w:t xml:space="preserve"> agile (Kanban)</w:t>
      </w:r>
      <w:r w:rsidRPr="00FD0F60">
        <w:t>.</w:t>
      </w:r>
      <w:r w:rsidR="00807730">
        <w:t xml:space="preserve"> Le s</w:t>
      </w:r>
      <w:r w:rsidR="00F50137">
        <w:t>ite de planification est en anglais</w:t>
      </w:r>
      <w:r w:rsidR="0068549A">
        <w:t>.</w:t>
      </w:r>
      <w:r w:rsidR="00F50137">
        <w:t xml:space="preserve"> </w:t>
      </w:r>
    </w:p>
    <w:p w14:paraId="2FD9CA2D" w14:textId="3EE4350E" w:rsidR="00767953" w:rsidRDefault="00D956CB" w:rsidP="00F135B0">
      <w:pPr>
        <w:pStyle w:val="Paragraphedeliste"/>
        <w:numPr>
          <w:ilvl w:val="0"/>
          <w:numId w:val="25"/>
        </w:numPr>
        <w:spacing w:line="360" w:lineRule="auto"/>
        <w:jc w:val="both"/>
      </w:pPr>
      <w:r>
        <w:t xml:space="preserve">To do/ </w:t>
      </w:r>
      <w:r w:rsidR="00767953">
        <w:t>A faire : regroupe de manière hiérarchique l’ensemble des tâches à faire. Celle qui est</w:t>
      </w:r>
      <w:r>
        <w:t xml:space="preserve"> </w:t>
      </w:r>
      <w:r w:rsidR="00767953">
        <w:t xml:space="preserve">prioritaire est au-dessus. </w:t>
      </w:r>
    </w:p>
    <w:p w14:paraId="68999B00" w14:textId="6F1C85EF" w:rsidR="00767953" w:rsidRDefault="001B5A33" w:rsidP="00F135B0">
      <w:pPr>
        <w:pStyle w:val="Paragraphedeliste"/>
        <w:numPr>
          <w:ilvl w:val="0"/>
          <w:numId w:val="25"/>
        </w:numPr>
        <w:spacing w:line="360" w:lineRule="auto"/>
        <w:jc w:val="both"/>
      </w:pPr>
      <w:proofErr w:type="spellStart"/>
      <w:r>
        <w:t>Do</w:t>
      </w:r>
      <w:r w:rsidR="00E400F7">
        <w:t>ing</w:t>
      </w:r>
      <w:proofErr w:type="spellEnd"/>
      <w:r w:rsidR="00E400F7">
        <w:t xml:space="preserve"> / </w:t>
      </w:r>
      <w:r w:rsidR="00767953">
        <w:t xml:space="preserve">En cours : tâches </w:t>
      </w:r>
      <w:r w:rsidR="00284897">
        <w:t>en cours</w:t>
      </w:r>
      <w:r w:rsidR="00767953">
        <w:t>. Tant qu’elles ne sont pas terminées ou déplacées</w:t>
      </w:r>
      <w:r w:rsidR="00D6150F">
        <w:t xml:space="preserve"> </w:t>
      </w:r>
      <w:r w:rsidR="00767953">
        <w:t>(abandon, blocage), aucune autre tâche n’est tirée de la rubrique à faire.</w:t>
      </w:r>
    </w:p>
    <w:p w14:paraId="67DC3A98" w14:textId="0DCDE529" w:rsidR="00767953" w:rsidRDefault="00A16621" w:rsidP="00F135B0">
      <w:pPr>
        <w:pStyle w:val="Paragraphedeliste"/>
        <w:numPr>
          <w:ilvl w:val="0"/>
          <w:numId w:val="25"/>
        </w:numPr>
        <w:spacing w:line="360" w:lineRule="auto"/>
        <w:jc w:val="both"/>
      </w:pPr>
      <w:proofErr w:type="spellStart"/>
      <w:r>
        <w:t>Done</w:t>
      </w:r>
      <w:proofErr w:type="spellEnd"/>
      <w:r>
        <w:t xml:space="preserve">/ </w:t>
      </w:r>
      <w:r w:rsidR="00767953">
        <w:t>Terminé : regroupe l’ensemble des tâches terminées.</w:t>
      </w:r>
    </w:p>
    <w:p w14:paraId="2E7060C5" w14:textId="6F1CBEC8" w:rsidR="00767953" w:rsidRDefault="0068549A" w:rsidP="00F135B0">
      <w:pPr>
        <w:pStyle w:val="Paragraphedeliste"/>
        <w:numPr>
          <w:ilvl w:val="0"/>
          <w:numId w:val="25"/>
        </w:numPr>
        <w:spacing w:line="360" w:lineRule="auto"/>
        <w:jc w:val="both"/>
      </w:pPr>
      <w:proofErr w:type="spellStart"/>
      <w:r>
        <w:t>Archived</w:t>
      </w:r>
      <w:proofErr w:type="spellEnd"/>
      <w:r>
        <w:t>/</w:t>
      </w:r>
      <w:r w:rsidR="00767953">
        <w:t xml:space="preserve"> Ressources : cette rubrique permet de retrouver pour chaque sujet ayant nécessité une</w:t>
      </w:r>
      <w:r w:rsidR="0082778D">
        <w:t xml:space="preserve"> </w:t>
      </w:r>
      <w:r w:rsidR="00767953">
        <w:t>recherche d’informations, de retrouver les liens ou références.</w:t>
      </w:r>
    </w:p>
    <w:p w14:paraId="358FEFBE" w14:textId="1D77D1F8" w:rsidR="007B1383" w:rsidRDefault="00E22440" w:rsidP="00F135B0">
      <w:pPr>
        <w:pStyle w:val="Paragraphedeliste"/>
        <w:numPr>
          <w:ilvl w:val="0"/>
          <w:numId w:val="25"/>
        </w:numPr>
        <w:spacing w:line="360" w:lineRule="auto"/>
        <w:jc w:val="both"/>
      </w:pPr>
      <w:proofErr w:type="spellStart"/>
      <w:r>
        <w:t>Deserted</w:t>
      </w:r>
      <w:proofErr w:type="spellEnd"/>
      <w:r w:rsidR="00501A82">
        <w:t xml:space="preserve">/ </w:t>
      </w:r>
      <w:r w:rsidR="00767953">
        <w:t>Abandon : regroupe l’ensemble des tâches abandonnées.</w:t>
      </w:r>
    </w:p>
    <w:p w14:paraId="2944FA13" w14:textId="43A2F00E" w:rsidR="0082778D" w:rsidRDefault="00A4055A" w:rsidP="00F135B0">
      <w:pPr>
        <w:pStyle w:val="Paragraphedeliste"/>
        <w:numPr>
          <w:ilvl w:val="0"/>
          <w:numId w:val="25"/>
        </w:numPr>
        <w:spacing w:line="360" w:lineRule="auto"/>
        <w:jc w:val="both"/>
      </w:pPr>
      <w:proofErr w:type="spellStart"/>
      <w:r>
        <w:t>Competences</w:t>
      </w:r>
      <w:proofErr w:type="spellEnd"/>
      <w:r>
        <w:t xml:space="preserve"> / </w:t>
      </w:r>
      <w:r w:rsidR="00D6150F">
        <w:t>Compétences : regroupe l’ensemble des compétences nécessaires pour valider les</w:t>
      </w:r>
      <w:r w:rsidR="00587355">
        <w:t xml:space="preserve"> </w:t>
      </w:r>
      <w:r w:rsidR="00D6150F">
        <w:t>certifications en cours.</w:t>
      </w:r>
    </w:p>
    <w:p w14:paraId="586CDC90" w14:textId="635671FA" w:rsidR="00596AEB" w:rsidRDefault="00596AEB" w:rsidP="00AE6E0E"/>
    <w:p w14:paraId="065F72B8" w14:textId="16C0A9BB" w:rsidR="00596AEB" w:rsidRDefault="00596AEB" w:rsidP="00AE6E0E"/>
    <w:p w14:paraId="783C16D7" w14:textId="344520E1" w:rsidR="00596AEB" w:rsidRDefault="00596AEB" w:rsidP="00AE6E0E"/>
    <w:p w14:paraId="5B0B2B6F" w14:textId="568E170B" w:rsidR="00596AEB" w:rsidRDefault="00596AEB" w:rsidP="00AE6E0E"/>
    <w:p w14:paraId="2416D30B" w14:textId="1AAB22DE" w:rsidR="00596AEB" w:rsidRDefault="00596AEB" w:rsidP="00AE6E0E"/>
    <w:p w14:paraId="32655845" w14:textId="74F81CB0" w:rsidR="00596AEB" w:rsidRDefault="00596AEB" w:rsidP="00AE6E0E"/>
    <w:p w14:paraId="6D719308" w14:textId="392286ED" w:rsidR="00596AEB" w:rsidRDefault="00596AEB" w:rsidP="00AE6E0E"/>
    <w:p w14:paraId="7C9F1706" w14:textId="7E4334B7" w:rsidR="00596AEB" w:rsidRDefault="00596AEB" w:rsidP="00AE6E0E"/>
    <w:p w14:paraId="436CCE4A" w14:textId="77777777" w:rsidR="00596AEB" w:rsidRDefault="00596AEB" w:rsidP="00AE6E0E"/>
    <w:p w14:paraId="60A30366" w14:textId="66FFA912" w:rsidR="00AE6E0E" w:rsidRPr="007F37F2" w:rsidRDefault="00AE6E0E" w:rsidP="009A095A">
      <w:pPr>
        <w:pStyle w:val="Titre"/>
      </w:pPr>
      <w:r w:rsidRPr="007F37F2">
        <w:lastRenderedPageBreak/>
        <w:t xml:space="preserve">Remerciement </w:t>
      </w:r>
    </w:p>
    <w:p w14:paraId="402451BE" w14:textId="4C60ADCE" w:rsidR="00AE6E0E" w:rsidRDefault="00AE6E0E" w:rsidP="00AE6E0E"/>
    <w:p w14:paraId="41076332" w14:textId="20B9F42B" w:rsidR="00EF399B" w:rsidRDefault="00EF399B" w:rsidP="00A967F7">
      <w:pPr>
        <w:spacing w:line="360" w:lineRule="auto"/>
      </w:pPr>
      <w:r>
        <w:t xml:space="preserve">Je souhaite remercier les 4 formateurs qui ont accompagné la promotion 2020/2021 </w:t>
      </w:r>
      <w:proofErr w:type="spellStart"/>
      <w:r>
        <w:t>Développeur.ses</w:t>
      </w:r>
      <w:proofErr w:type="spellEnd"/>
      <w:r>
        <w:t xml:space="preserve"> Data de Nanterre, sans qui ce projet n’aurait pu aboutir :</w:t>
      </w:r>
    </w:p>
    <w:p w14:paraId="5375579E" w14:textId="3FE1C221" w:rsidR="00EF399B" w:rsidRDefault="00EF399B" w:rsidP="00A967F7">
      <w:pPr>
        <w:spacing w:line="360" w:lineRule="auto"/>
      </w:pPr>
      <w:r>
        <w:t>• MME M</w:t>
      </w:r>
      <w:r w:rsidR="00D3000B">
        <w:t>anel</w:t>
      </w:r>
      <w:r>
        <w:t xml:space="preserve"> BOUMAIZA, </w:t>
      </w:r>
    </w:p>
    <w:p w14:paraId="57AF3C29" w14:textId="3A8CC73E" w:rsidR="00EF399B" w:rsidRPr="00CB09C2" w:rsidRDefault="00EF399B" w:rsidP="00A967F7">
      <w:pPr>
        <w:spacing w:line="360" w:lineRule="auto"/>
      </w:pPr>
      <w:r w:rsidRPr="00CB09C2">
        <w:t xml:space="preserve">• M. </w:t>
      </w:r>
      <w:r w:rsidR="00D3000B" w:rsidRPr="00CB09C2">
        <w:t xml:space="preserve">Josselin </w:t>
      </w:r>
      <w:r w:rsidR="00A810C1" w:rsidRPr="00CB09C2">
        <w:t>T</w:t>
      </w:r>
      <w:r w:rsidR="0000040B" w:rsidRPr="00CB09C2">
        <w:t>OBELEM</w:t>
      </w:r>
      <w:r w:rsidRPr="00CB09C2">
        <w:t>,</w:t>
      </w:r>
    </w:p>
    <w:p w14:paraId="78A3E315" w14:textId="484CC36F" w:rsidR="00EF399B" w:rsidRPr="00CB09C2" w:rsidRDefault="00EF399B" w:rsidP="00A967F7">
      <w:pPr>
        <w:spacing w:line="360" w:lineRule="auto"/>
      </w:pPr>
      <w:r w:rsidRPr="00CB09C2">
        <w:t>• M. D</w:t>
      </w:r>
      <w:r w:rsidR="00A11D7B" w:rsidRPr="00CB09C2">
        <w:t>avid</w:t>
      </w:r>
      <w:r w:rsidRPr="00CB09C2">
        <w:t xml:space="preserve"> AZRIA,</w:t>
      </w:r>
    </w:p>
    <w:p w14:paraId="424B95F0" w14:textId="0FBA6EE2" w:rsidR="00EF399B" w:rsidRPr="00CB09C2" w:rsidRDefault="00EF399B" w:rsidP="00A967F7">
      <w:pPr>
        <w:spacing w:line="360" w:lineRule="auto"/>
      </w:pPr>
      <w:r w:rsidRPr="00CB09C2">
        <w:t xml:space="preserve">• M. </w:t>
      </w:r>
      <w:r w:rsidR="00013FC7" w:rsidRPr="00CB09C2">
        <w:t>Nicolas ZAN</w:t>
      </w:r>
      <w:r w:rsidR="00A11D7B" w:rsidRPr="00CB09C2">
        <w:t>FORLINI</w:t>
      </w:r>
    </w:p>
    <w:p w14:paraId="33F89220" w14:textId="53125FAC" w:rsidR="00AE6E0E" w:rsidRDefault="00EF399B" w:rsidP="00A967F7">
      <w:pPr>
        <w:spacing w:line="360" w:lineRule="auto"/>
        <w:jc w:val="both"/>
      </w:pPr>
      <w:r>
        <w:t>Enfin, un grand merci aux 20 apprenants de la promotion 20</w:t>
      </w:r>
      <w:r w:rsidR="00E17A41">
        <w:t>20/2021</w:t>
      </w:r>
      <w:r>
        <w:t xml:space="preserve"> de </w:t>
      </w:r>
      <w:proofErr w:type="spellStart"/>
      <w:r>
        <w:t>Développeur.ses</w:t>
      </w:r>
      <w:proofErr w:type="spellEnd"/>
      <w:r>
        <w:t xml:space="preserve"> Data de Nanterre, avec qui j’ai passé 7 mois intenses mais passionnants. </w:t>
      </w:r>
    </w:p>
    <w:p w14:paraId="4E45220D" w14:textId="4D381D32" w:rsidR="00AE6E0E" w:rsidRDefault="00AE6E0E" w:rsidP="00AE6E0E"/>
    <w:p w14:paraId="7CC4E426" w14:textId="28716F9B" w:rsidR="00AE6E0E" w:rsidRDefault="00AE6E0E" w:rsidP="00AE6E0E"/>
    <w:p w14:paraId="22D35312" w14:textId="20269123" w:rsidR="00AE6E0E" w:rsidRDefault="00AE6E0E" w:rsidP="00AE6E0E"/>
    <w:p w14:paraId="029ABD04" w14:textId="0551F901" w:rsidR="00AE6E0E" w:rsidRDefault="00AE6E0E" w:rsidP="00AE6E0E"/>
    <w:p w14:paraId="34CA57D5" w14:textId="51986740" w:rsidR="00AE6E0E" w:rsidRDefault="00AE6E0E" w:rsidP="00AE6E0E"/>
    <w:p w14:paraId="5EBDEDE2" w14:textId="375BE15A" w:rsidR="00AE6E0E" w:rsidRDefault="00AE6E0E" w:rsidP="00AE6E0E"/>
    <w:p w14:paraId="5AE102E6" w14:textId="05391D28" w:rsidR="00AE6E0E" w:rsidRDefault="00AE6E0E" w:rsidP="00AE6E0E"/>
    <w:p w14:paraId="7B2034B6" w14:textId="1D931844" w:rsidR="00AE6E0E" w:rsidRDefault="00AE6E0E" w:rsidP="00AE6E0E"/>
    <w:p w14:paraId="2F169CC8" w14:textId="1189615A" w:rsidR="00AE6E0E" w:rsidRDefault="00AE6E0E" w:rsidP="00AE6E0E"/>
    <w:p w14:paraId="5E68721D" w14:textId="67EEBA1E" w:rsidR="00AE6E0E" w:rsidRDefault="00AE6E0E" w:rsidP="00AE6E0E"/>
    <w:p w14:paraId="4C670D34" w14:textId="28726AD8" w:rsidR="00AE6E0E" w:rsidRDefault="00AE6E0E" w:rsidP="00AE6E0E"/>
    <w:p w14:paraId="7A16AB9F" w14:textId="6E3DA1C2" w:rsidR="00AE6E0E" w:rsidRDefault="00AE6E0E" w:rsidP="00AE6E0E"/>
    <w:p w14:paraId="4D738BEF" w14:textId="77777777" w:rsidR="00776924" w:rsidRDefault="00776924" w:rsidP="00AE6E0E"/>
    <w:p w14:paraId="0AF5DF60" w14:textId="77777777" w:rsidR="003F64E8" w:rsidRDefault="003F64E8" w:rsidP="009A095A">
      <w:pPr>
        <w:pStyle w:val="Titre"/>
      </w:pPr>
    </w:p>
    <w:p w14:paraId="6A88C685" w14:textId="6A65E694" w:rsidR="00AE6E0E" w:rsidRPr="00CB09C2" w:rsidRDefault="00AE6E0E" w:rsidP="009A095A">
      <w:pPr>
        <w:pStyle w:val="Titre"/>
        <w:rPr>
          <w:lang w:val="en-US"/>
        </w:rPr>
      </w:pPr>
      <w:proofErr w:type="spellStart"/>
      <w:r w:rsidRPr="00CB09C2">
        <w:rPr>
          <w:lang w:val="en-US"/>
        </w:rPr>
        <w:lastRenderedPageBreak/>
        <w:t>Bibliothèque</w:t>
      </w:r>
      <w:proofErr w:type="spellEnd"/>
    </w:p>
    <w:p w14:paraId="624BA497" w14:textId="0AF6131E" w:rsidR="00BA0998" w:rsidRPr="00CB09C2" w:rsidRDefault="00BA0998" w:rsidP="00AE6E0E">
      <w:pPr>
        <w:rPr>
          <w:lang w:val="en-US"/>
        </w:rPr>
      </w:pPr>
    </w:p>
    <w:p w14:paraId="3B4123E7" w14:textId="291B265E" w:rsidR="00111B61" w:rsidRPr="00111B61" w:rsidRDefault="00A43954" w:rsidP="00111B61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 w:val="24"/>
          <w:szCs w:val="24"/>
          <w:lang w:val="en-US" w:eastAsia="fr-FR"/>
        </w:rPr>
      </w:pPr>
      <w:r w:rsidRPr="00111B61">
        <w:rPr>
          <w:rFonts w:asciiTheme="majorHAnsi" w:eastAsia="Times New Roman" w:hAnsiTheme="majorHAnsi" w:cs="Times New Roman"/>
          <w:color w:val="000000"/>
          <w:sz w:val="24"/>
          <w:szCs w:val="24"/>
          <w:lang w:val="en-US" w:eastAsia="fr-FR"/>
        </w:rPr>
        <w:t>Resources</w:t>
      </w:r>
      <w:r w:rsidR="00111B61" w:rsidRPr="00111B61">
        <w:rPr>
          <w:rFonts w:asciiTheme="majorHAnsi" w:eastAsia="Times New Roman" w:hAnsiTheme="majorHAnsi" w:cs="Times New Roman"/>
          <w:color w:val="000000"/>
          <w:sz w:val="24"/>
          <w:szCs w:val="24"/>
          <w:lang w:val="en-US" w:eastAsia="fr-FR"/>
        </w:rPr>
        <w:t xml:space="preserve">: </w:t>
      </w:r>
      <w:hyperlink r:id="rId27" w:history="1">
        <w:r w:rsidR="00111B61" w:rsidRPr="00111B61">
          <w:rPr>
            <w:rFonts w:asciiTheme="majorHAnsi" w:eastAsia="Times New Roman" w:hAnsiTheme="majorHAnsi" w:cs="Times New Roman"/>
            <w:color w:val="0097A7"/>
            <w:sz w:val="24"/>
            <w:szCs w:val="24"/>
            <w:u w:val="single"/>
            <w:lang w:val="en-US" w:eastAsia="fr-FR"/>
          </w:rPr>
          <w:t>Downloads | Energy economics | Home (bp.com)</w:t>
        </w:r>
      </w:hyperlink>
    </w:p>
    <w:p w14:paraId="4D0B2577" w14:textId="77777777" w:rsidR="00111B61" w:rsidRPr="00111B61" w:rsidRDefault="00111B61" w:rsidP="00111B61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 w:val="24"/>
          <w:szCs w:val="24"/>
          <w:lang w:val="en-US" w:eastAsia="fr-FR"/>
        </w:rPr>
      </w:pPr>
    </w:p>
    <w:p w14:paraId="3FA92A2F" w14:textId="77777777" w:rsidR="00111B61" w:rsidRPr="00111B61" w:rsidRDefault="00111B61" w:rsidP="00111B61">
      <w:pPr>
        <w:spacing w:before="0" w:after="240" w:line="240" w:lineRule="auto"/>
        <w:rPr>
          <w:rFonts w:asciiTheme="majorHAnsi" w:eastAsia="Times New Roman" w:hAnsiTheme="majorHAnsi" w:cs="Times New Roman"/>
          <w:color w:val="auto"/>
          <w:sz w:val="24"/>
          <w:szCs w:val="24"/>
          <w:lang w:val="en-US" w:eastAsia="fr-FR"/>
        </w:rPr>
      </w:pPr>
      <w:r w:rsidRPr="00111B61">
        <w:rPr>
          <w:rFonts w:asciiTheme="majorHAnsi" w:eastAsia="Times New Roman" w:hAnsiTheme="majorHAnsi" w:cs="Times New Roman"/>
          <w:color w:val="000000"/>
          <w:sz w:val="24"/>
          <w:szCs w:val="24"/>
          <w:lang w:val="en-US" w:eastAsia="fr-FR"/>
        </w:rPr>
        <w:t>Approximate conversion factors:</w:t>
      </w:r>
      <w:r w:rsidRPr="00111B61">
        <w:rPr>
          <w:rFonts w:asciiTheme="majorHAnsi" w:eastAsia="Times New Roman" w:hAnsiTheme="majorHAnsi" w:cs="Times New Roman"/>
          <w:color w:val="595959"/>
          <w:sz w:val="24"/>
          <w:szCs w:val="24"/>
          <w:lang w:val="en-US" w:eastAsia="fr-FR"/>
        </w:rPr>
        <w:t xml:space="preserve"> </w:t>
      </w:r>
      <w:hyperlink r:id="rId28" w:history="1">
        <w:r w:rsidRPr="00111B61">
          <w:rPr>
            <w:rFonts w:asciiTheme="majorHAnsi" w:eastAsia="Times New Roman" w:hAnsiTheme="majorHAnsi" w:cs="Times New Roman"/>
            <w:color w:val="0097A7"/>
            <w:sz w:val="24"/>
            <w:szCs w:val="24"/>
            <w:u w:val="single"/>
            <w:lang w:val="en-US" w:eastAsia="fr-FR"/>
          </w:rPr>
          <w:t>Approximate conversion factors (bp.com)</w:t>
        </w:r>
      </w:hyperlink>
    </w:p>
    <w:p w14:paraId="57C432C0" w14:textId="77777777" w:rsidR="00111B61" w:rsidRPr="00111B61" w:rsidRDefault="00111B61" w:rsidP="00111B61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 w:val="24"/>
          <w:szCs w:val="24"/>
          <w:lang w:val="en-US" w:eastAsia="fr-FR"/>
        </w:rPr>
      </w:pPr>
      <w:r w:rsidRPr="00111B61">
        <w:rPr>
          <w:rFonts w:asciiTheme="majorHAnsi" w:eastAsia="Times New Roman" w:hAnsiTheme="majorHAnsi" w:cs="Times New Roman"/>
          <w:color w:val="000000"/>
          <w:sz w:val="24"/>
          <w:szCs w:val="24"/>
          <w:lang w:val="en-US" w:eastAsia="fr-FR"/>
        </w:rPr>
        <w:t xml:space="preserve">Natural gas : </w:t>
      </w:r>
      <w:hyperlink r:id="rId29" w:history="1">
        <w:r w:rsidRPr="00111B61">
          <w:rPr>
            <w:rFonts w:asciiTheme="majorHAnsi" w:eastAsia="Times New Roman" w:hAnsiTheme="majorHAnsi" w:cs="Times New Roman"/>
            <w:color w:val="0097A7"/>
            <w:sz w:val="24"/>
            <w:szCs w:val="24"/>
            <w:u w:val="single"/>
            <w:lang w:val="en-US" w:eastAsia="fr-FR"/>
          </w:rPr>
          <w:t>Natural gas – Statistical Review of World Energy 2021 (bp.com)</w:t>
        </w:r>
      </w:hyperlink>
    </w:p>
    <w:p w14:paraId="1D482CB5" w14:textId="18477937" w:rsidR="00BA0998" w:rsidRPr="00CB09C2" w:rsidRDefault="00241F2B" w:rsidP="00AE6E0E">
      <w:pPr>
        <w:rPr>
          <w:rFonts w:asciiTheme="majorHAnsi" w:hAnsiTheme="majorHAnsi"/>
          <w:sz w:val="24"/>
          <w:szCs w:val="24"/>
          <w:lang w:val="en-US"/>
        </w:rPr>
      </w:pPr>
      <w:r w:rsidRPr="00CB09C2">
        <w:rPr>
          <w:rFonts w:asciiTheme="majorHAnsi" w:hAnsiTheme="majorHAnsi"/>
          <w:sz w:val="24"/>
          <w:szCs w:val="24"/>
          <w:lang w:val="en-US"/>
        </w:rPr>
        <w:t xml:space="preserve">Power </w:t>
      </w:r>
      <w:r w:rsidR="005A66C1" w:rsidRPr="00CB09C2">
        <w:rPr>
          <w:rFonts w:asciiTheme="majorHAnsi" w:hAnsiTheme="majorHAnsi"/>
          <w:sz w:val="24"/>
          <w:szCs w:val="24"/>
          <w:lang w:val="en-US"/>
        </w:rPr>
        <w:t>BI</w:t>
      </w:r>
      <w:r w:rsidR="005E4A47" w:rsidRPr="00CB09C2">
        <w:rPr>
          <w:rFonts w:asciiTheme="majorHAnsi" w:hAnsiTheme="majorHAnsi"/>
          <w:sz w:val="24"/>
          <w:szCs w:val="24"/>
          <w:lang w:val="en-US"/>
        </w:rPr>
        <w:t xml:space="preserve">: </w:t>
      </w:r>
      <w:hyperlink r:id="rId30" w:history="1">
        <w:r w:rsidR="005E4A47" w:rsidRPr="00CB09C2">
          <w:rPr>
            <w:rStyle w:val="Lienhypertexte"/>
            <w:rFonts w:asciiTheme="majorHAnsi" w:hAnsiTheme="majorHAnsi"/>
            <w:sz w:val="24"/>
            <w:szCs w:val="24"/>
            <w:lang w:val="en-US"/>
          </w:rPr>
          <w:t>Data Stories Gallery - Microsoft Power BI Community</w:t>
        </w:r>
      </w:hyperlink>
    </w:p>
    <w:sectPr w:rsidR="00BA0998" w:rsidRPr="00CB09C2" w:rsidSect="00D5222D">
      <w:footerReference w:type="default" r:id="rId31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EDDD1" w14:textId="77777777" w:rsidR="006E3EC8" w:rsidRDefault="006E3EC8" w:rsidP="00C6554A">
      <w:pPr>
        <w:spacing w:before="0" w:after="0" w:line="240" w:lineRule="auto"/>
      </w:pPr>
      <w:r>
        <w:separator/>
      </w:r>
    </w:p>
  </w:endnote>
  <w:endnote w:type="continuationSeparator" w:id="0">
    <w:p w14:paraId="10B38BA8" w14:textId="77777777" w:rsidR="006E3EC8" w:rsidRDefault="006E3EC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02588" w14:textId="77777777" w:rsidR="002163EE" w:rsidRDefault="00ED7C44">
    <w:pPr>
      <w:pStyle w:val="Pieddepage"/>
    </w:pPr>
    <w:r>
      <w:rPr>
        <w:lang w:bidi="fr-FR"/>
      </w:rPr>
      <w:t>Page 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89714F">
      <w:rPr>
        <w:noProof/>
        <w:lang w:bidi="fr-FR"/>
      </w:rPr>
      <w:t>1</w:t>
    </w:r>
    <w:r>
      <w:rPr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1BCAC" w14:textId="77777777" w:rsidR="006E3EC8" w:rsidRDefault="006E3EC8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DCF4B98" w14:textId="77777777" w:rsidR="006E3EC8" w:rsidRDefault="006E3EC8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BAA6FCB4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1055881"/>
    <w:multiLevelType w:val="hybridMultilevel"/>
    <w:tmpl w:val="1ED2B23A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1F00DCF"/>
    <w:multiLevelType w:val="hybridMultilevel"/>
    <w:tmpl w:val="CE9EFD7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197246"/>
    <w:multiLevelType w:val="multilevel"/>
    <w:tmpl w:val="8E5E43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F030A50"/>
    <w:multiLevelType w:val="hybridMultilevel"/>
    <w:tmpl w:val="F1B2CE9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B6702F"/>
    <w:multiLevelType w:val="hybridMultilevel"/>
    <w:tmpl w:val="F0882682"/>
    <w:lvl w:ilvl="0" w:tplc="040C000F">
      <w:start w:val="1"/>
      <w:numFmt w:val="decimal"/>
      <w:lvlText w:val="%1."/>
      <w:lvlJc w:val="left"/>
      <w:pPr>
        <w:ind w:left="1500" w:hanging="360"/>
      </w:pPr>
    </w:lvl>
    <w:lvl w:ilvl="1" w:tplc="040C0019" w:tentative="1">
      <w:start w:val="1"/>
      <w:numFmt w:val="lowerLetter"/>
      <w:lvlText w:val="%2."/>
      <w:lvlJc w:val="left"/>
      <w:pPr>
        <w:ind w:left="2220" w:hanging="360"/>
      </w:pPr>
    </w:lvl>
    <w:lvl w:ilvl="2" w:tplc="040C001B" w:tentative="1">
      <w:start w:val="1"/>
      <w:numFmt w:val="lowerRoman"/>
      <w:lvlText w:val="%3."/>
      <w:lvlJc w:val="right"/>
      <w:pPr>
        <w:ind w:left="2940" w:hanging="180"/>
      </w:pPr>
    </w:lvl>
    <w:lvl w:ilvl="3" w:tplc="040C000F" w:tentative="1">
      <w:start w:val="1"/>
      <w:numFmt w:val="decimal"/>
      <w:lvlText w:val="%4."/>
      <w:lvlJc w:val="left"/>
      <w:pPr>
        <w:ind w:left="3660" w:hanging="360"/>
      </w:pPr>
    </w:lvl>
    <w:lvl w:ilvl="4" w:tplc="040C0019" w:tentative="1">
      <w:start w:val="1"/>
      <w:numFmt w:val="lowerLetter"/>
      <w:lvlText w:val="%5."/>
      <w:lvlJc w:val="left"/>
      <w:pPr>
        <w:ind w:left="4380" w:hanging="360"/>
      </w:pPr>
    </w:lvl>
    <w:lvl w:ilvl="5" w:tplc="040C001B" w:tentative="1">
      <w:start w:val="1"/>
      <w:numFmt w:val="lowerRoman"/>
      <w:lvlText w:val="%6."/>
      <w:lvlJc w:val="right"/>
      <w:pPr>
        <w:ind w:left="5100" w:hanging="180"/>
      </w:pPr>
    </w:lvl>
    <w:lvl w:ilvl="6" w:tplc="040C000F" w:tentative="1">
      <w:start w:val="1"/>
      <w:numFmt w:val="decimal"/>
      <w:lvlText w:val="%7."/>
      <w:lvlJc w:val="left"/>
      <w:pPr>
        <w:ind w:left="5820" w:hanging="360"/>
      </w:pPr>
    </w:lvl>
    <w:lvl w:ilvl="7" w:tplc="040C0019" w:tentative="1">
      <w:start w:val="1"/>
      <w:numFmt w:val="lowerLetter"/>
      <w:lvlText w:val="%8."/>
      <w:lvlJc w:val="left"/>
      <w:pPr>
        <w:ind w:left="6540" w:hanging="360"/>
      </w:pPr>
    </w:lvl>
    <w:lvl w:ilvl="8" w:tplc="040C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12B26BB2"/>
    <w:multiLevelType w:val="hybridMultilevel"/>
    <w:tmpl w:val="9ED6E70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D046D1"/>
    <w:multiLevelType w:val="hybridMultilevel"/>
    <w:tmpl w:val="1716E99A"/>
    <w:lvl w:ilvl="0" w:tplc="040C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A8F201F"/>
    <w:multiLevelType w:val="multilevel"/>
    <w:tmpl w:val="2540547C"/>
    <w:lvl w:ilvl="0">
      <w:start w:val="1"/>
      <w:numFmt w:val="none"/>
      <w:lvlText w:val="2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%22.1"/>
      <w:lvlJc w:val="left"/>
      <w:pPr>
        <w:ind w:left="360" w:hanging="36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F831559"/>
    <w:multiLevelType w:val="hybridMultilevel"/>
    <w:tmpl w:val="4AF2B414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61332A"/>
    <w:multiLevelType w:val="hybridMultilevel"/>
    <w:tmpl w:val="B13A6A2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556C70"/>
    <w:multiLevelType w:val="hybridMultilevel"/>
    <w:tmpl w:val="829C0B0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7E5089"/>
    <w:multiLevelType w:val="multilevel"/>
    <w:tmpl w:val="AAB0CB9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82807BC"/>
    <w:multiLevelType w:val="hybridMultilevel"/>
    <w:tmpl w:val="CF626DF8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C595A92"/>
    <w:multiLevelType w:val="multilevel"/>
    <w:tmpl w:val="DD687A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F427DBA"/>
    <w:multiLevelType w:val="multilevel"/>
    <w:tmpl w:val="CCA6A86A"/>
    <w:lvl w:ilvl="0">
      <w:start w:val="1"/>
      <w:numFmt w:val="decimal"/>
      <w:pStyle w:val="Titre1"/>
      <w:suff w:val="space"/>
      <w:lvlText w:val="Chapitre %1"/>
      <w:lvlJc w:val="left"/>
      <w:pPr>
        <w:ind w:left="0" w:firstLine="0"/>
      </w:pPr>
      <w:rPr>
        <w:rFonts w:hint="default"/>
        <w:sz w:val="28"/>
        <w:szCs w:val="20"/>
      </w:rPr>
    </w:lvl>
    <w:lvl w:ilvl="1">
      <w:start w:val="1"/>
      <w:numFmt w:val="none"/>
      <w:pStyle w:val="Titre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Titre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Titre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Titre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re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re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re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473F6D48"/>
    <w:multiLevelType w:val="multilevel"/>
    <w:tmpl w:val="DD687A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384388B"/>
    <w:multiLevelType w:val="hybridMultilevel"/>
    <w:tmpl w:val="06FAE40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3228AA"/>
    <w:multiLevelType w:val="hybridMultilevel"/>
    <w:tmpl w:val="280EEAD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A55BF6"/>
    <w:multiLevelType w:val="multilevel"/>
    <w:tmpl w:val="E542A29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3906FE"/>
    <w:multiLevelType w:val="multilevel"/>
    <w:tmpl w:val="E4063D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22" w15:restartNumberingAfterBreak="0">
    <w:nsid w:val="64DE6A6A"/>
    <w:multiLevelType w:val="hybridMultilevel"/>
    <w:tmpl w:val="C6B8F97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6A45C3"/>
    <w:multiLevelType w:val="hybridMultilevel"/>
    <w:tmpl w:val="5702829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C34BF0"/>
    <w:multiLevelType w:val="hybridMultilevel"/>
    <w:tmpl w:val="810C08B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6B4227"/>
    <w:multiLevelType w:val="hybridMultilevel"/>
    <w:tmpl w:val="31E6BEE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16"/>
  </w:num>
  <w:num w:numId="5">
    <w:abstractNumId w:val="17"/>
  </w:num>
  <w:num w:numId="6">
    <w:abstractNumId w:val="20"/>
  </w:num>
  <w:num w:numId="7">
    <w:abstractNumId w:val="9"/>
  </w:num>
  <w:num w:numId="8">
    <w:abstractNumId w:val="11"/>
  </w:num>
  <w:num w:numId="9">
    <w:abstractNumId w:val="18"/>
  </w:num>
  <w:num w:numId="10">
    <w:abstractNumId w:val="25"/>
  </w:num>
  <w:num w:numId="11">
    <w:abstractNumId w:val="7"/>
  </w:num>
  <w:num w:numId="12">
    <w:abstractNumId w:val="19"/>
  </w:num>
  <w:num w:numId="13">
    <w:abstractNumId w:val="22"/>
  </w:num>
  <w:num w:numId="14">
    <w:abstractNumId w:val="23"/>
  </w:num>
  <w:num w:numId="15">
    <w:abstractNumId w:val="8"/>
  </w:num>
  <w:num w:numId="16">
    <w:abstractNumId w:val="12"/>
  </w:num>
  <w:num w:numId="17">
    <w:abstractNumId w:val="5"/>
  </w:num>
  <w:num w:numId="18">
    <w:abstractNumId w:val="2"/>
  </w:num>
  <w:num w:numId="19">
    <w:abstractNumId w:val="4"/>
  </w:num>
  <w:num w:numId="20">
    <w:abstractNumId w:val="24"/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  <w:num w:numId="23">
    <w:abstractNumId w:val="10"/>
  </w:num>
  <w:num w:numId="24">
    <w:abstractNumId w:val="14"/>
  </w:num>
  <w:num w:numId="25">
    <w:abstractNumId w:val="3"/>
  </w:num>
  <w:num w:numId="26">
    <w:abstractNumId w:val="21"/>
  </w:num>
  <w:num w:numId="27">
    <w:abstractNumId w:val="1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C96"/>
    <w:rsid w:val="0000012D"/>
    <w:rsid w:val="0000040B"/>
    <w:rsid w:val="00000F24"/>
    <w:rsid w:val="000023AB"/>
    <w:rsid w:val="000025F7"/>
    <w:rsid w:val="00006EF4"/>
    <w:rsid w:val="00010867"/>
    <w:rsid w:val="0001153F"/>
    <w:rsid w:val="00012EF9"/>
    <w:rsid w:val="0001302E"/>
    <w:rsid w:val="0001363E"/>
    <w:rsid w:val="00013EFB"/>
    <w:rsid w:val="00013FC7"/>
    <w:rsid w:val="0001609D"/>
    <w:rsid w:val="00017CAF"/>
    <w:rsid w:val="00017DBB"/>
    <w:rsid w:val="00022C19"/>
    <w:rsid w:val="00023D99"/>
    <w:rsid w:val="000312E3"/>
    <w:rsid w:val="0003153A"/>
    <w:rsid w:val="000375AA"/>
    <w:rsid w:val="00044B10"/>
    <w:rsid w:val="00045D54"/>
    <w:rsid w:val="00045F27"/>
    <w:rsid w:val="000467E3"/>
    <w:rsid w:val="000467F5"/>
    <w:rsid w:val="00050F64"/>
    <w:rsid w:val="00051002"/>
    <w:rsid w:val="000529DE"/>
    <w:rsid w:val="00053B45"/>
    <w:rsid w:val="0005462A"/>
    <w:rsid w:val="0005469E"/>
    <w:rsid w:val="00054CEA"/>
    <w:rsid w:val="00055878"/>
    <w:rsid w:val="0005628B"/>
    <w:rsid w:val="00056E6F"/>
    <w:rsid w:val="00061ED2"/>
    <w:rsid w:val="00063053"/>
    <w:rsid w:val="00064EE4"/>
    <w:rsid w:val="000671BC"/>
    <w:rsid w:val="00072EB4"/>
    <w:rsid w:val="00074847"/>
    <w:rsid w:val="00075E53"/>
    <w:rsid w:val="0007618F"/>
    <w:rsid w:val="00077157"/>
    <w:rsid w:val="00080E0A"/>
    <w:rsid w:val="00080E17"/>
    <w:rsid w:val="000825DF"/>
    <w:rsid w:val="0008586B"/>
    <w:rsid w:val="000868BC"/>
    <w:rsid w:val="000903C9"/>
    <w:rsid w:val="00090B93"/>
    <w:rsid w:val="00092AC0"/>
    <w:rsid w:val="00093BFA"/>
    <w:rsid w:val="000950BB"/>
    <w:rsid w:val="000A0B0D"/>
    <w:rsid w:val="000A3094"/>
    <w:rsid w:val="000A31F5"/>
    <w:rsid w:val="000A5098"/>
    <w:rsid w:val="000A644B"/>
    <w:rsid w:val="000A7E83"/>
    <w:rsid w:val="000B11E4"/>
    <w:rsid w:val="000B3989"/>
    <w:rsid w:val="000B3A1D"/>
    <w:rsid w:val="000B486D"/>
    <w:rsid w:val="000B7AFD"/>
    <w:rsid w:val="000C0DC2"/>
    <w:rsid w:val="000C46A7"/>
    <w:rsid w:val="000C63B5"/>
    <w:rsid w:val="000C6EA8"/>
    <w:rsid w:val="000D0AC1"/>
    <w:rsid w:val="000D2011"/>
    <w:rsid w:val="000D3A2D"/>
    <w:rsid w:val="000D4478"/>
    <w:rsid w:val="000D4AA4"/>
    <w:rsid w:val="000E0ADA"/>
    <w:rsid w:val="000E0B28"/>
    <w:rsid w:val="000E209A"/>
    <w:rsid w:val="000E2D03"/>
    <w:rsid w:val="000E2F65"/>
    <w:rsid w:val="000E6A55"/>
    <w:rsid w:val="000F1BFC"/>
    <w:rsid w:val="000F2102"/>
    <w:rsid w:val="000F311E"/>
    <w:rsid w:val="000F32A8"/>
    <w:rsid w:val="000F341F"/>
    <w:rsid w:val="000F37DC"/>
    <w:rsid w:val="000F4E5B"/>
    <w:rsid w:val="00102646"/>
    <w:rsid w:val="001039FF"/>
    <w:rsid w:val="00104A86"/>
    <w:rsid w:val="001059A7"/>
    <w:rsid w:val="001059D7"/>
    <w:rsid w:val="00105EE3"/>
    <w:rsid w:val="00106AFD"/>
    <w:rsid w:val="00106ED8"/>
    <w:rsid w:val="00107E5D"/>
    <w:rsid w:val="00111608"/>
    <w:rsid w:val="00111B61"/>
    <w:rsid w:val="0011399D"/>
    <w:rsid w:val="0011549F"/>
    <w:rsid w:val="00115685"/>
    <w:rsid w:val="00115CB9"/>
    <w:rsid w:val="001220F8"/>
    <w:rsid w:val="00136FB4"/>
    <w:rsid w:val="00137457"/>
    <w:rsid w:val="00141048"/>
    <w:rsid w:val="00141239"/>
    <w:rsid w:val="00141A7C"/>
    <w:rsid w:val="00143BD3"/>
    <w:rsid w:val="00145E31"/>
    <w:rsid w:val="00146D43"/>
    <w:rsid w:val="00150D83"/>
    <w:rsid w:val="00153915"/>
    <w:rsid w:val="001554BE"/>
    <w:rsid w:val="00155C96"/>
    <w:rsid w:val="00155F09"/>
    <w:rsid w:val="00160461"/>
    <w:rsid w:val="0016151D"/>
    <w:rsid w:val="00162BBD"/>
    <w:rsid w:val="00163A78"/>
    <w:rsid w:val="00164106"/>
    <w:rsid w:val="00164A00"/>
    <w:rsid w:val="00164CE6"/>
    <w:rsid w:val="00166B4C"/>
    <w:rsid w:val="00170CEA"/>
    <w:rsid w:val="00170E61"/>
    <w:rsid w:val="001713B3"/>
    <w:rsid w:val="00171991"/>
    <w:rsid w:val="00172606"/>
    <w:rsid w:val="00174547"/>
    <w:rsid w:val="00176B19"/>
    <w:rsid w:val="00183B0B"/>
    <w:rsid w:val="001949E8"/>
    <w:rsid w:val="00195DEE"/>
    <w:rsid w:val="001A110F"/>
    <w:rsid w:val="001A1577"/>
    <w:rsid w:val="001A2CB4"/>
    <w:rsid w:val="001A7B14"/>
    <w:rsid w:val="001B0D6F"/>
    <w:rsid w:val="001B303F"/>
    <w:rsid w:val="001B40EB"/>
    <w:rsid w:val="001B5120"/>
    <w:rsid w:val="001B5A33"/>
    <w:rsid w:val="001B6594"/>
    <w:rsid w:val="001B731F"/>
    <w:rsid w:val="001B7E4C"/>
    <w:rsid w:val="001C51F3"/>
    <w:rsid w:val="001C77AF"/>
    <w:rsid w:val="001C79F4"/>
    <w:rsid w:val="001D089A"/>
    <w:rsid w:val="001D28B0"/>
    <w:rsid w:val="001D33E0"/>
    <w:rsid w:val="001D37F6"/>
    <w:rsid w:val="001D561F"/>
    <w:rsid w:val="001D5FA5"/>
    <w:rsid w:val="001E06FF"/>
    <w:rsid w:val="001E15B8"/>
    <w:rsid w:val="001E1DA6"/>
    <w:rsid w:val="001E36E4"/>
    <w:rsid w:val="001E55F8"/>
    <w:rsid w:val="001E585D"/>
    <w:rsid w:val="001E5A1A"/>
    <w:rsid w:val="001E7B4A"/>
    <w:rsid w:val="001F4477"/>
    <w:rsid w:val="001F52B3"/>
    <w:rsid w:val="00200CDF"/>
    <w:rsid w:val="00201C8B"/>
    <w:rsid w:val="00203D53"/>
    <w:rsid w:val="0020501E"/>
    <w:rsid w:val="002056DD"/>
    <w:rsid w:val="00206682"/>
    <w:rsid w:val="00206C4F"/>
    <w:rsid w:val="00207094"/>
    <w:rsid w:val="00210F47"/>
    <w:rsid w:val="00211105"/>
    <w:rsid w:val="002112D6"/>
    <w:rsid w:val="002117B9"/>
    <w:rsid w:val="002134AB"/>
    <w:rsid w:val="002135C2"/>
    <w:rsid w:val="00213B1C"/>
    <w:rsid w:val="00214C6A"/>
    <w:rsid w:val="00216509"/>
    <w:rsid w:val="00217479"/>
    <w:rsid w:val="002252B8"/>
    <w:rsid w:val="0022657E"/>
    <w:rsid w:val="00235DB1"/>
    <w:rsid w:val="00235FD9"/>
    <w:rsid w:val="002378E9"/>
    <w:rsid w:val="00241588"/>
    <w:rsid w:val="00241F2B"/>
    <w:rsid w:val="0024210C"/>
    <w:rsid w:val="00243154"/>
    <w:rsid w:val="002432CB"/>
    <w:rsid w:val="002450D4"/>
    <w:rsid w:val="002450D8"/>
    <w:rsid w:val="00246366"/>
    <w:rsid w:val="00246CC8"/>
    <w:rsid w:val="002509CF"/>
    <w:rsid w:val="0025296B"/>
    <w:rsid w:val="002554CD"/>
    <w:rsid w:val="00256191"/>
    <w:rsid w:val="00257664"/>
    <w:rsid w:val="00260F3B"/>
    <w:rsid w:val="00261418"/>
    <w:rsid w:val="0026406B"/>
    <w:rsid w:val="00265877"/>
    <w:rsid w:val="00267D9E"/>
    <w:rsid w:val="002720D4"/>
    <w:rsid w:val="002737EC"/>
    <w:rsid w:val="00275AC0"/>
    <w:rsid w:val="00275C95"/>
    <w:rsid w:val="00276069"/>
    <w:rsid w:val="002770BE"/>
    <w:rsid w:val="00280267"/>
    <w:rsid w:val="00280B67"/>
    <w:rsid w:val="00280FF5"/>
    <w:rsid w:val="00284385"/>
    <w:rsid w:val="00284897"/>
    <w:rsid w:val="00285C97"/>
    <w:rsid w:val="00287BA7"/>
    <w:rsid w:val="00287F04"/>
    <w:rsid w:val="0029100B"/>
    <w:rsid w:val="002916EA"/>
    <w:rsid w:val="00292312"/>
    <w:rsid w:val="00293B83"/>
    <w:rsid w:val="00295636"/>
    <w:rsid w:val="0029564D"/>
    <w:rsid w:val="002A060D"/>
    <w:rsid w:val="002A0DB0"/>
    <w:rsid w:val="002A1EA1"/>
    <w:rsid w:val="002A1F9D"/>
    <w:rsid w:val="002A45F0"/>
    <w:rsid w:val="002A5F78"/>
    <w:rsid w:val="002A6E1C"/>
    <w:rsid w:val="002A795E"/>
    <w:rsid w:val="002A7BFF"/>
    <w:rsid w:val="002A7D87"/>
    <w:rsid w:val="002B05A5"/>
    <w:rsid w:val="002B10BB"/>
    <w:rsid w:val="002B2042"/>
    <w:rsid w:val="002B3FA0"/>
    <w:rsid w:val="002B410F"/>
    <w:rsid w:val="002B4294"/>
    <w:rsid w:val="002B5305"/>
    <w:rsid w:val="002B7366"/>
    <w:rsid w:val="002B737D"/>
    <w:rsid w:val="002C39D4"/>
    <w:rsid w:val="002C4A87"/>
    <w:rsid w:val="002C77B1"/>
    <w:rsid w:val="002D186C"/>
    <w:rsid w:val="002D1F77"/>
    <w:rsid w:val="002D3651"/>
    <w:rsid w:val="002D432C"/>
    <w:rsid w:val="002D484E"/>
    <w:rsid w:val="002E0957"/>
    <w:rsid w:val="002E1C14"/>
    <w:rsid w:val="002E2D66"/>
    <w:rsid w:val="002E4B2E"/>
    <w:rsid w:val="002E5BDF"/>
    <w:rsid w:val="002E6302"/>
    <w:rsid w:val="002F0662"/>
    <w:rsid w:val="002F1C62"/>
    <w:rsid w:val="002F1DB4"/>
    <w:rsid w:val="002F3E73"/>
    <w:rsid w:val="002F466B"/>
    <w:rsid w:val="002F53FA"/>
    <w:rsid w:val="002F6081"/>
    <w:rsid w:val="002F62B7"/>
    <w:rsid w:val="002F7887"/>
    <w:rsid w:val="00300262"/>
    <w:rsid w:val="00301B2E"/>
    <w:rsid w:val="00301FC4"/>
    <w:rsid w:val="00304EDF"/>
    <w:rsid w:val="00305B5A"/>
    <w:rsid w:val="00305D10"/>
    <w:rsid w:val="0030625B"/>
    <w:rsid w:val="00307222"/>
    <w:rsid w:val="00310998"/>
    <w:rsid w:val="0031128E"/>
    <w:rsid w:val="003117E2"/>
    <w:rsid w:val="00311A32"/>
    <w:rsid w:val="00313BD4"/>
    <w:rsid w:val="003142CE"/>
    <w:rsid w:val="00315BCF"/>
    <w:rsid w:val="00317C4F"/>
    <w:rsid w:val="00321F57"/>
    <w:rsid w:val="00321FF3"/>
    <w:rsid w:val="003227A4"/>
    <w:rsid w:val="0032328F"/>
    <w:rsid w:val="00323B8C"/>
    <w:rsid w:val="00323BF7"/>
    <w:rsid w:val="00323E1C"/>
    <w:rsid w:val="00326242"/>
    <w:rsid w:val="00327962"/>
    <w:rsid w:val="00327BBA"/>
    <w:rsid w:val="00330042"/>
    <w:rsid w:val="003305C6"/>
    <w:rsid w:val="00330E84"/>
    <w:rsid w:val="00333D0D"/>
    <w:rsid w:val="0033475F"/>
    <w:rsid w:val="00334B5F"/>
    <w:rsid w:val="00335BFF"/>
    <w:rsid w:val="00337261"/>
    <w:rsid w:val="00337719"/>
    <w:rsid w:val="00337DC8"/>
    <w:rsid w:val="00340A59"/>
    <w:rsid w:val="00340EDE"/>
    <w:rsid w:val="003436AB"/>
    <w:rsid w:val="00346AC1"/>
    <w:rsid w:val="003500E3"/>
    <w:rsid w:val="0035231E"/>
    <w:rsid w:val="00354A5E"/>
    <w:rsid w:val="00355FEE"/>
    <w:rsid w:val="003566EB"/>
    <w:rsid w:val="00356C93"/>
    <w:rsid w:val="00361B8A"/>
    <w:rsid w:val="00361C3D"/>
    <w:rsid w:val="0036320C"/>
    <w:rsid w:val="003654C1"/>
    <w:rsid w:val="003657C4"/>
    <w:rsid w:val="00372995"/>
    <w:rsid w:val="0037453A"/>
    <w:rsid w:val="003746CE"/>
    <w:rsid w:val="00374B49"/>
    <w:rsid w:val="00375942"/>
    <w:rsid w:val="00377811"/>
    <w:rsid w:val="003778DA"/>
    <w:rsid w:val="0038100A"/>
    <w:rsid w:val="00382448"/>
    <w:rsid w:val="00383130"/>
    <w:rsid w:val="00383D53"/>
    <w:rsid w:val="003844DE"/>
    <w:rsid w:val="0038495E"/>
    <w:rsid w:val="00385E7B"/>
    <w:rsid w:val="00387EED"/>
    <w:rsid w:val="00391378"/>
    <w:rsid w:val="00392345"/>
    <w:rsid w:val="00392BAF"/>
    <w:rsid w:val="00395D09"/>
    <w:rsid w:val="00395E6E"/>
    <w:rsid w:val="00395EE0"/>
    <w:rsid w:val="003961CA"/>
    <w:rsid w:val="0039699C"/>
    <w:rsid w:val="00396AB7"/>
    <w:rsid w:val="003A1B7B"/>
    <w:rsid w:val="003A3A0A"/>
    <w:rsid w:val="003A3D83"/>
    <w:rsid w:val="003A47C6"/>
    <w:rsid w:val="003A581E"/>
    <w:rsid w:val="003A59A1"/>
    <w:rsid w:val="003B253C"/>
    <w:rsid w:val="003B50D8"/>
    <w:rsid w:val="003B58D5"/>
    <w:rsid w:val="003B60C4"/>
    <w:rsid w:val="003C219D"/>
    <w:rsid w:val="003C231D"/>
    <w:rsid w:val="003C367C"/>
    <w:rsid w:val="003C3E44"/>
    <w:rsid w:val="003C4401"/>
    <w:rsid w:val="003C785D"/>
    <w:rsid w:val="003D0215"/>
    <w:rsid w:val="003D129B"/>
    <w:rsid w:val="003D1C1D"/>
    <w:rsid w:val="003E112F"/>
    <w:rsid w:val="003E48D6"/>
    <w:rsid w:val="003E5045"/>
    <w:rsid w:val="003E5359"/>
    <w:rsid w:val="003F178C"/>
    <w:rsid w:val="003F32B2"/>
    <w:rsid w:val="003F3A0E"/>
    <w:rsid w:val="003F51DE"/>
    <w:rsid w:val="003F64E8"/>
    <w:rsid w:val="003F7F4D"/>
    <w:rsid w:val="00400D82"/>
    <w:rsid w:val="00400ED5"/>
    <w:rsid w:val="004031E4"/>
    <w:rsid w:val="00406CE8"/>
    <w:rsid w:val="00411158"/>
    <w:rsid w:val="0041120D"/>
    <w:rsid w:val="004125A2"/>
    <w:rsid w:val="0041380F"/>
    <w:rsid w:val="004153D4"/>
    <w:rsid w:val="004169EC"/>
    <w:rsid w:val="00421A35"/>
    <w:rsid w:val="00423736"/>
    <w:rsid w:val="0042391B"/>
    <w:rsid w:val="00424C9B"/>
    <w:rsid w:val="0042505C"/>
    <w:rsid w:val="00425242"/>
    <w:rsid w:val="00425ADE"/>
    <w:rsid w:val="00426C8C"/>
    <w:rsid w:val="00435F95"/>
    <w:rsid w:val="00440DE8"/>
    <w:rsid w:val="0044296B"/>
    <w:rsid w:val="00443C24"/>
    <w:rsid w:val="004440C6"/>
    <w:rsid w:val="00446EAC"/>
    <w:rsid w:val="00446F39"/>
    <w:rsid w:val="004538E9"/>
    <w:rsid w:val="004546AD"/>
    <w:rsid w:val="0045570A"/>
    <w:rsid w:val="00456A4B"/>
    <w:rsid w:val="00456C99"/>
    <w:rsid w:val="00460110"/>
    <w:rsid w:val="004605BB"/>
    <w:rsid w:val="00460707"/>
    <w:rsid w:val="00460F08"/>
    <w:rsid w:val="004637A8"/>
    <w:rsid w:val="004646F4"/>
    <w:rsid w:val="00465786"/>
    <w:rsid w:val="00465F2D"/>
    <w:rsid w:val="0046630D"/>
    <w:rsid w:val="00467B58"/>
    <w:rsid w:val="004711A9"/>
    <w:rsid w:val="00473D56"/>
    <w:rsid w:val="004747CB"/>
    <w:rsid w:val="00477582"/>
    <w:rsid w:val="00480982"/>
    <w:rsid w:val="00482EF9"/>
    <w:rsid w:val="004858A8"/>
    <w:rsid w:val="004872F6"/>
    <w:rsid w:val="0049251D"/>
    <w:rsid w:val="004926DA"/>
    <w:rsid w:val="00496690"/>
    <w:rsid w:val="004A0D7C"/>
    <w:rsid w:val="004A156E"/>
    <w:rsid w:val="004A1DAF"/>
    <w:rsid w:val="004A3DB0"/>
    <w:rsid w:val="004A45FD"/>
    <w:rsid w:val="004A479D"/>
    <w:rsid w:val="004A77DA"/>
    <w:rsid w:val="004A7E28"/>
    <w:rsid w:val="004B01D6"/>
    <w:rsid w:val="004B049E"/>
    <w:rsid w:val="004B0BD0"/>
    <w:rsid w:val="004B16E4"/>
    <w:rsid w:val="004B2A71"/>
    <w:rsid w:val="004B2E8B"/>
    <w:rsid w:val="004B369A"/>
    <w:rsid w:val="004B6128"/>
    <w:rsid w:val="004B6841"/>
    <w:rsid w:val="004B6BDC"/>
    <w:rsid w:val="004C049F"/>
    <w:rsid w:val="004C09E2"/>
    <w:rsid w:val="004C4B02"/>
    <w:rsid w:val="004C675C"/>
    <w:rsid w:val="004C6FF4"/>
    <w:rsid w:val="004C79DB"/>
    <w:rsid w:val="004C7DA0"/>
    <w:rsid w:val="004D02A3"/>
    <w:rsid w:val="004D1355"/>
    <w:rsid w:val="004D1874"/>
    <w:rsid w:val="004D2E13"/>
    <w:rsid w:val="004D58F1"/>
    <w:rsid w:val="004D650F"/>
    <w:rsid w:val="004D71D3"/>
    <w:rsid w:val="004E10F8"/>
    <w:rsid w:val="004E1571"/>
    <w:rsid w:val="004E1BFF"/>
    <w:rsid w:val="004E3A2C"/>
    <w:rsid w:val="004E52F0"/>
    <w:rsid w:val="004E57C4"/>
    <w:rsid w:val="004E7EE2"/>
    <w:rsid w:val="004F0D45"/>
    <w:rsid w:val="004F12A4"/>
    <w:rsid w:val="004F3611"/>
    <w:rsid w:val="004F5113"/>
    <w:rsid w:val="005000E2"/>
    <w:rsid w:val="005010AD"/>
    <w:rsid w:val="00501635"/>
    <w:rsid w:val="00501A82"/>
    <w:rsid w:val="00502441"/>
    <w:rsid w:val="00502CDC"/>
    <w:rsid w:val="00504811"/>
    <w:rsid w:val="00513114"/>
    <w:rsid w:val="00514225"/>
    <w:rsid w:val="00514BB0"/>
    <w:rsid w:val="00515402"/>
    <w:rsid w:val="00524E69"/>
    <w:rsid w:val="00530947"/>
    <w:rsid w:val="00530F0F"/>
    <w:rsid w:val="0053165F"/>
    <w:rsid w:val="0053195C"/>
    <w:rsid w:val="0053315C"/>
    <w:rsid w:val="00535BBD"/>
    <w:rsid w:val="00536FBF"/>
    <w:rsid w:val="00537FB1"/>
    <w:rsid w:val="00543789"/>
    <w:rsid w:val="00552183"/>
    <w:rsid w:val="005529A5"/>
    <w:rsid w:val="00552F48"/>
    <w:rsid w:val="00553634"/>
    <w:rsid w:val="00555EF5"/>
    <w:rsid w:val="005566E3"/>
    <w:rsid w:val="0056031F"/>
    <w:rsid w:val="00560DF7"/>
    <w:rsid w:val="00561302"/>
    <w:rsid w:val="00561A5C"/>
    <w:rsid w:val="00563A8D"/>
    <w:rsid w:val="00564D23"/>
    <w:rsid w:val="00565F19"/>
    <w:rsid w:val="0057051C"/>
    <w:rsid w:val="00571162"/>
    <w:rsid w:val="00571207"/>
    <w:rsid w:val="00571BA7"/>
    <w:rsid w:val="00571DC1"/>
    <w:rsid w:val="00571FBC"/>
    <w:rsid w:val="0057209C"/>
    <w:rsid w:val="00572E36"/>
    <w:rsid w:val="00575B28"/>
    <w:rsid w:val="00577111"/>
    <w:rsid w:val="005776DD"/>
    <w:rsid w:val="005802A0"/>
    <w:rsid w:val="005840C6"/>
    <w:rsid w:val="00584278"/>
    <w:rsid w:val="00587355"/>
    <w:rsid w:val="00590F92"/>
    <w:rsid w:val="00591938"/>
    <w:rsid w:val="005940B2"/>
    <w:rsid w:val="00594212"/>
    <w:rsid w:val="005943EA"/>
    <w:rsid w:val="0059695B"/>
    <w:rsid w:val="00596AEB"/>
    <w:rsid w:val="005A1184"/>
    <w:rsid w:val="005A526A"/>
    <w:rsid w:val="005A53F0"/>
    <w:rsid w:val="005A5548"/>
    <w:rsid w:val="005A66C1"/>
    <w:rsid w:val="005A7DE0"/>
    <w:rsid w:val="005B14EC"/>
    <w:rsid w:val="005B1C19"/>
    <w:rsid w:val="005B5F12"/>
    <w:rsid w:val="005B69FB"/>
    <w:rsid w:val="005B6C8E"/>
    <w:rsid w:val="005B7CFA"/>
    <w:rsid w:val="005C13CA"/>
    <w:rsid w:val="005C1483"/>
    <w:rsid w:val="005C2633"/>
    <w:rsid w:val="005C2A55"/>
    <w:rsid w:val="005C2B59"/>
    <w:rsid w:val="005C2E66"/>
    <w:rsid w:val="005D17A2"/>
    <w:rsid w:val="005D30D9"/>
    <w:rsid w:val="005D7EB9"/>
    <w:rsid w:val="005E036D"/>
    <w:rsid w:val="005E0C6C"/>
    <w:rsid w:val="005E16A4"/>
    <w:rsid w:val="005E1900"/>
    <w:rsid w:val="005E1C6E"/>
    <w:rsid w:val="005E1D7E"/>
    <w:rsid w:val="005E4A47"/>
    <w:rsid w:val="005E4F45"/>
    <w:rsid w:val="005E5913"/>
    <w:rsid w:val="005F04D8"/>
    <w:rsid w:val="005F075A"/>
    <w:rsid w:val="005F19C0"/>
    <w:rsid w:val="005F2512"/>
    <w:rsid w:val="005F3CCB"/>
    <w:rsid w:val="005F3D55"/>
    <w:rsid w:val="005F4027"/>
    <w:rsid w:val="005F46C1"/>
    <w:rsid w:val="005F4AFE"/>
    <w:rsid w:val="005F4DEB"/>
    <w:rsid w:val="0060440B"/>
    <w:rsid w:val="006047F8"/>
    <w:rsid w:val="00604DE9"/>
    <w:rsid w:val="00605DAC"/>
    <w:rsid w:val="0060642E"/>
    <w:rsid w:val="0060687B"/>
    <w:rsid w:val="006076C8"/>
    <w:rsid w:val="00612645"/>
    <w:rsid w:val="00613765"/>
    <w:rsid w:val="0061443F"/>
    <w:rsid w:val="00615546"/>
    <w:rsid w:val="00616241"/>
    <w:rsid w:val="0061647C"/>
    <w:rsid w:val="006205BD"/>
    <w:rsid w:val="00620DC4"/>
    <w:rsid w:val="00624295"/>
    <w:rsid w:val="006252C4"/>
    <w:rsid w:val="006255F9"/>
    <w:rsid w:val="00626A6C"/>
    <w:rsid w:val="00630820"/>
    <w:rsid w:val="00631D3A"/>
    <w:rsid w:val="00631DD1"/>
    <w:rsid w:val="0063489E"/>
    <w:rsid w:val="00634A7C"/>
    <w:rsid w:val="00634AA3"/>
    <w:rsid w:val="00635F0A"/>
    <w:rsid w:val="0063682E"/>
    <w:rsid w:val="0063758A"/>
    <w:rsid w:val="0064012B"/>
    <w:rsid w:val="0064053C"/>
    <w:rsid w:val="00640714"/>
    <w:rsid w:val="00641D0A"/>
    <w:rsid w:val="00641D66"/>
    <w:rsid w:val="00642533"/>
    <w:rsid w:val="00642ACF"/>
    <w:rsid w:val="00642D8E"/>
    <w:rsid w:val="00647DF1"/>
    <w:rsid w:val="00650F81"/>
    <w:rsid w:val="006517CA"/>
    <w:rsid w:val="006517F0"/>
    <w:rsid w:val="00652F6F"/>
    <w:rsid w:val="00653152"/>
    <w:rsid w:val="006531E8"/>
    <w:rsid w:val="00662D5C"/>
    <w:rsid w:val="0066667A"/>
    <w:rsid w:val="00666B6F"/>
    <w:rsid w:val="00670716"/>
    <w:rsid w:val="006738A6"/>
    <w:rsid w:val="0067707F"/>
    <w:rsid w:val="006772F7"/>
    <w:rsid w:val="00681ABF"/>
    <w:rsid w:val="0068549A"/>
    <w:rsid w:val="00685D72"/>
    <w:rsid w:val="006876C2"/>
    <w:rsid w:val="0068788D"/>
    <w:rsid w:val="006903FC"/>
    <w:rsid w:val="00691349"/>
    <w:rsid w:val="00694276"/>
    <w:rsid w:val="0069477A"/>
    <w:rsid w:val="006949D3"/>
    <w:rsid w:val="00695338"/>
    <w:rsid w:val="00697E5B"/>
    <w:rsid w:val="00697EA5"/>
    <w:rsid w:val="006A132F"/>
    <w:rsid w:val="006A17A1"/>
    <w:rsid w:val="006A32CB"/>
    <w:rsid w:val="006A3CE7"/>
    <w:rsid w:val="006A5041"/>
    <w:rsid w:val="006B0EC1"/>
    <w:rsid w:val="006B0F22"/>
    <w:rsid w:val="006B21EA"/>
    <w:rsid w:val="006B3F09"/>
    <w:rsid w:val="006B4A31"/>
    <w:rsid w:val="006B52EE"/>
    <w:rsid w:val="006B55D4"/>
    <w:rsid w:val="006B6435"/>
    <w:rsid w:val="006B6C3A"/>
    <w:rsid w:val="006B6D19"/>
    <w:rsid w:val="006C0531"/>
    <w:rsid w:val="006C4858"/>
    <w:rsid w:val="006C49EB"/>
    <w:rsid w:val="006C665C"/>
    <w:rsid w:val="006D0010"/>
    <w:rsid w:val="006D0644"/>
    <w:rsid w:val="006D1188"/>
    <w:rsid w:val="006D136E"/>
    <w:rsid w:val="006D2631"/>
    <w:rsid w:val="006D3565"/>
    <w:rsid w:val="006D3AAB"/>
    <w:rsid w:val="006D4792"/>
    <w:rsid w:val="006D78AC"/>
    <w:rsid w:val="006E11F3"/>
    <w:rsid w:val="006E3EC8"/>
    <w:rsid w:val="006E3FFA"/>
    <w:rsid w:val="006E7CC7"/>
    <w:rsid w:val="006F0ACD"/>
    <w:rsid w:val="006F1209"/>
    <w:rsid w:val="006F1707"/>
    <w:rsid w:val="006F17B1"/>
    <w:rsid w:val="006F18E0"/>
    <w:rsid w:val="006F483B"/>
    <w:rsid w:val="006F58CD"/>
    <w:rsid w:val="006F5ECA"/>
    <w:rsid w:val="006F6530"/>
    <w:rsid w:val="00702486"/>
    <w:rsid w:val="00703F03"/>
    <w:rsid w:val="00710371"/>
    <w:rsid w:val="007115E7"/>
    <w:rsid w:val="0071186D"/>
    <w:rsid w:val="00712999"/>
    <w:rsid w:val="00714EFC"/>
    <w:rsid w:val="00715F0B"/>
    <w:rsid w:val="00716570"/>
    <w:rsid w:val="00716635"/>
    <w:rsid w:val="00716907"/>
    <w:rsid w:val="00716BEC"/>
    <w:rsid w:val="0071783E"/>
    <w:rsid w:val="007215D4"/>
    <w:rsid w:val="00722110"/>
    <w:rsid w:val="00724A3E"/>
    <w:rsid w:val="00725530"/>
    <w:rsid w:val="00730350"/>
    <w:rsid w:val="00731D93"/>
    <w:rsid w:val="007351CD"/>
    <w:rsid w:val="00736AC0"/>
    <w:rsid w:val="0074288C"/>
    <w:rsid w:val="0074387C"/>
    <w:rsid w:val="00745CBE"/>
    <w:rsid w:val="0074640E"/>
    <w:rsid w:val="0074649C"/>
    <w:rsid w:val="007509C3"/>
    <w:rsid w:val="007516A4"/>
    <w:rsid w:val="007579E0"/>
    <w:rsid w:val="007639F2"/>
    <w:rsid w:val="00764883"/>
    <w:rsid w:val="00767953"/>
    <w:rsid w:val="0077107B"/>
    <w:rsid w:val="00771818"/>
    <w:rsid w:val="007763F9"/>
    <w:rsid w:val="00776631"/>
    <w:rsid w:val="00776924"/>
    <w:rsid w:val="0078000D"/>
    <w:rsid w:val="007830FB"/>
    <w:rsid w:val="00785745"/>
    <w:rsid w:val="00787CEF"/>
    <w:rsid w:val="00790CC2"/>
    <w:rsid w:val="00791474"/>
    <w:rsid w:val="007914A8"/>
    <w:rsid w:val="00792A29"/>
    <w:rsid w:val="0079455B"/>
    <w:rsid w:val="007A21DC"/>
    <w:rsid w:val="007A2321"/>
    <w:rsid w:val="007B074A"/>
    <w:rsid w:val="007B09D0"/>
    <w:rsid w:val="007B1383"/>
    <w:rsid w:val="007B14A2"/>
    <w:rsid w:val="007B5B80"/>
    <w:rsid w:val="007B761C"/>
    <w:rsid w:val="007B7E8E"/>
    <w:rsid w:val="007C0434"/>
    <w:rsid w:val="007C0C7A"/>
    <w:rsid w:val="007C317D"/>
    <w:rsid w:val="007C55A3"/>
    <w:rsid w:val="007D12EF"/>
    <w:rsid w:val="007D28EC"/>
    <w:rsid w:val="007D58CA"/>
    <w:rsid w:val="007D6F74"/>
    <w:rsid w:val="007D7B1B"/>
    <w:rsid w:val="007E4D02"/>
    <w:rsid w:val="007E6391"/>
    <w:rsid w:val="007F1A43"/>
    <w:rsid w:val="007F37F2"/>
    <w:rsid w:val="007F4048"/>
    <w:rsid w:val="007F4CCE"/>
    <w:rsid w:val="007F52C8"/>
    <w:rsid w:val="007F5431"/>
    <w:rsid w:val="007F6170"/>
    <w:rsid w:val="008007C2"/>
    <w:rsid w:val="00800D33"/>
    <w:rsid w:val="00801B40"/>
    <w:rsid w:val="00802398"/>
    <w:rsid w:val="008035E9"/>
    <w:rsid w:val="00803BB9"/>
    <w:rsid w:val="008053FD"/>
    <w:rsid w:val="0080570C"/>
    <w:rsid w:val="00805CFB"/>
    <w:rsid w:val="00806011"/>
    <w:rsid w:val="00807636"/>
    <w:rsid w:val="00807730"/>
    <w:rsid w:val="00807884"/>
    <w:rsid w:val="00810228"/>
    <w:rsid w:val="008121A9"/>
    <w:rsid w:val="008129EC"/>
    <w:rsid w:val="008155A7"/>
    <w:rsid w:val="00815A82"/>
    <w:rsid w:val="008173B5"/>
    <w:rsid w:val="008230ED"/>
    <w:rsid w:val="008245AB"/>
    <w:rsid w:val="0082778D"/>
    <w:rsid w:val="00831C4F"/>
    <w:rsid w:val="00834257"/>
    <w:rsid w:val="0083791E"/>
    <w:rsid w:val="0084194F"/>
    <w:rsid w:val="00841A9A"/>
    <w:rsid w:val="00841DD1"/>
    <w:rsid w:val="00842AC1"/>
    <w:rsid w:val="0084311F"/>
    <w:rsid w:val="008432D5"/>
    <w:rsid w:val="00845B06"/>
    <w:rsid w:val="00857190"/>
    <w:rsid w:val="00857590"/>
    <w:rsid w:val="008630FC"/>
    <w:rsid w:val="00863820"/>
    <w:rsid w:val="00863A3A"/>
    <w:rsid w:val="00864390"/>
    <w:rsid w:val="00865B08"/>
    <w:rsid w:val="00871027"/>
    <w:rsid w:val="00871D11"/>
    <w:rsid w:val="0087390A"/>
    <w:rsid w:val="00874537"/>
    <w:rsid w:val="00874601"/>
    <w:rsid w:val="008746A2"/>
    <w:rsid w:val="008766B5"/>
    <w:rsid w:val="00881746"/>
    <w:rsid w:val="00883482"/>
    <w:rsid w:val="00884AF6"/>
    <w:rsid w:val="00890306"/>
    <w:rsid w:val="00891B5C"/>
    <w:rsid w:val="00892358"/>
    <w:rsid w:val="00893EDA"/>
    <w:rsid w:val="00894EF0"/>
    <w:rsid w:val="008955DE"/>
    <w:rsid w:val="00896B7A"/>
    <w:rsid w:val="0089714F"/>
    <w:rsid w:val="008A1FF0"/>
    <w:rsid w:val="008A2B37"/>
    <w:rsid w:val="008A2DC1"/>
    <w:rsid w:val="008A35B5"/>
    <w:rsid w:val="008A3D6E"/>
    <w:rsid w:val="008A3F41"/>
    <w:rsid w:val="008A57AD"/>
    <w:rsid w:val="008A6960"/>
    <w:rsid w:val="008B1ABE"/>
    <w:rsid w:val="008B28B8"/>
    <w:rsid w:val="008B3754"/>
    <w:rsid w:val="008B57FF"/>
    <w:rsid w:val="008B5F74"/>
    <w:rsid w:val="008B6DD7"/>
    <w:rsid w:val="008B6FE4"/>
    <w:rsid w:val="008B72DF"/>
    <w:rsid w:val="008B7F22"/>
    <w:rsid w:val="008C2F64"/>
    <w:rsid w:val="008C58DB"/>
    <w:rsid w:val="008C5B99"/>
    <w:rsid w:val="008C65DA"/>
    <w:rsid w:val="008C6857"/>
    <w:rsid w:val="008D05BC"/>
    <w:rsid w:val="008D1894"/>
    <w:rsid w:val="008D2EA2"/>
    <w:rsid w:val="008D302B"/>
    <w:rsid w:val="008D3CD7"/>
    <w:rsid w:val="008D7BEC"/>
    <w:rsid w:val="008E00C2"/>
    <w:rsid w:val="008E42DD"/>
    <w:rsid w:val="008E5B3E"/>
    <w:rsid w:val="008E5BB4"/>
    <w:rsid w:val="008E6AC4"/>
    <w:rsid w:val="008F0359"/>
    <w:rsid w:val="008F3906"/>
    <w:rsid w:val="008F39F5"/>
    <w:rsid w:val="008F3E38"/>
    <w:rsid w:val="008F3ED0"/>
    <w:rsid w:val="00900886"/>
    <w:rsid w:val="009015D9"/>
    <w:rsid w:val="0090214A"/>
    <w:rsid w:val="00902560"/>
    <w:rsid w:val="00902750"/>
    <w:rsid w:val="009035A5"/>
    <w:rsid w:val="009039F0"/>
    <w:rsid w:val="009048C9"/>
    <w:rsid w:val="00905FEF"/>
    <w:rsid w:val="009070B0"/>
    <w:rsid w:val="0091015D"/>
    <w:rsid w:val="009102E3"/>
    <w:rsid w:val="00910995"/>
    <w:rsid w:val="00911AFD"/>
    <w:rsid w:val="009151F4"/>
    <w:rsid w:val="0092105F"/>
    <w:rsid w:val="00922FA4"/>
    <w:rsid w:val="0092417D"/>
    <w:rsid w:val="00924D87"/>
    <w:rsid w:val="00925549"/>
    <w:rsid w:val="00926D6B"/>
    <w:rsid w:val="0093163A"/>
    <w:rsid w:val="009404EE"/>
    <w:rsid w:val="00940D8C"/>
    <w:rsid w:val="00940F38"/>
    <w:rsid w:val="00942A72"/>
    <w:rsid w:val="0094541B"/>
    <w:rsid w:val="00950ADC"/>
    <w:rsid w:val="00951334"/>
    <w:rsid w:val="009514A1"/>
    <w:rsid w:val="00951CA2"/>
    <w:rsid w:val="009525F7"/>
    <w:rsid w:val="009548DB"/>
    <w:rsid w:val="00954DA9"/>
    <w:rsid w:val="00962655"/>
    <w:rsid w:val="00963EA1"/>
    <w:rsid w:val="00964402"/>
    <w:rsid w:val="009669D7"/>
    <w:rsid w:val="00966A0C"/>
    <w:rsid w:val="00966D1D"/>
    <w:rsid w:val="00967D54"/>
    <w:rsid w:val="00967EB0"/>
    <w:rsid w:val="00970610"/>
    <w:rsid w:val="00970CB0"/>
    <w:rsid w:val="009716D6"/>
    <w:rsid w:val="00971814"/>
    <w:rsid w:val="0097194E"/>
    <w:rsid w:val="00973B8D"/>
    <w:rsid w:val="00974451"/>
    <w:rsid w:val="00975541"/>
    <w:rsid w:val="00975E74"/>
    <w:rsid w:val="00977FFD"/>
    <w:rsid w:val="00983B6D"/>
    <w:rsid w:val="00984FF7"/>
    <w:rsid w:val="00992376"/>
    <w:rsid w:val="0099390D"/>
    <w:rsid w:val="009954E8"/>
    <w:rsid w:val="00995ED3"/>
    <w:rsid w:val="0099611F"/>
    <w:rsid w:val="0099624F"/>
    <w:rsid w:val="009963D6"/>
    <w:rsid w:val="0099673D"/>
    <w:rsid w:val="009967BC"/>
    <w:rsid w:val="009A095A"/>
    <w:rsid w:val="009A1928"/>
    <w:rsid w:val="009A20AF"/>
    <w:rsid w:val="009A217E"/>
    <w:rsid w:val="009A4EDD"/>
    <w:rsid w:val="009B16E6"/>
    <w:rsid w:val="009B47CF"/>
    <w:rsid w:val="009B5D55"/>
    <w:rsid w:val="009B65A1"/>
    <w:rsid w:val="009B729C"/>
    <w:rsid w:val="009B784D"/>
    <w:rsid w:val="009B7C69"/>
    <w:rsid w:val="009C02F3"/>
    <w:rsid w:val="009C2D73"/>
    <w:rsid w:val="009C33A3"/>
    <w:rsid w:val="009C71F8"/>
    <w:rsid w:val="009C73E9"/>
    <w:rsid w:val="009D03CC"/>
    <w:rsid w:val="009D03CE"/>
    <w:rsid w:val="009D3716"/>
    <w:rsid w:val="009D48D7"/>
    <w:rsid w:val="009D653A"/>
    <w:rsid w:val="009D6BF9"/>
    <w:rsid w:val="009D7A62"/>
    <w:rsid w:val="009E0848"/>
    <w:rsid w:val="009E1518"/>
    <w:rsid w:val="009E1821"/>
    <w:rsid w:val="009E2F46"/>
    <w:rsid w:val="009E3611"/>
    <w:rsid w:val="009E3846"/>
    <w:rsid w:val="009E40F5"/>
    <w:rsid w:val="009E41CF"/>
    <w:rsid w:val="009E4FB5"/>
    <w:rsid w:val="009E588D"/>
    <w:rsid w:val="009E61F0"/>
    <w:rsid w:val="009F1C08"/>
    <w:rsid w:val="00A005C7"/>
    <w:rsid w:val="00A01366"/>
    <w:rsid w:val="00A01A74"/>
    <w:rsid w:val="00A04012"/>
    <w:rsid w:val="00A043F6"/>
    <w:rsid w:val="00A05622"/>
    <w:rsid w:val="00A066FA"/>
    <w:rsid w:val="00A067CA"/>
    <w:rsid w:val="00A06934"/>
    <w:rsid w:val="00A07434"/>
    <w:rsid w:val="00A11D7B"/>
    <w:rsid w:val="00A11EB5"/>
    <w:rsid w:val="00A14371"/>
    <w:rsid w:val="00A14A96"/>
    <w:rsid w:val="00A1517D"/>
    <w:rsid w:val="00A15DF9"/>
    <w:rsid w:val="00A16004"/>
    <w:rsid w:val="00A16621"/>
    <w:rsid w:val="00A17E93"/>
    <w:rsid w:val="00A17FDA"/>
    <w:rsid w:val="00A20C4E"/>
    <w:rsid w:val="00A23776"/>
    <w:rsid w:val="00A23BAF"/>
    <w:rsid w:val="00A2445F"/>
    <w:rsid w:val="00A24786"/>
    <w:rsid w:val="00A24E57"/>
    <w:rsid w:val="00A26595"/>
    <w:rsid w:val="00A274F4"/>
    <w:rsid w:val="00A301D4"/>
    <w:rsid w:val="00A31DD3"/>
    <w:rsid w:val="00A31E31"/>
    <w:rsid w:val="00A325E5"/>
    <w:rsid w:val="00A3269D"/>
    <w:rsid w:val="00A362FA"/>
    <w:rsid w:val="00A36DE5"/>
    <w:rsid w:val="00A37F0B"/>
    <w:rsid w:val="00A4055A"/>
    <w:rsid w:val="00A41399"/>
    <w:rsid w:val="00A42ACC"/>
    <w:rsid w:val="00A42D2C"/>
    <w:rsid w:val="00A43954"/>
    <w:rsid w:val="00A44598"/>
    <w:rsid w:val="00A468DC"/>
    <w:rsid w:val="00A46AC4"/>
    <w:rsid w:val="00A46DF7"/>
    <w:rsid w:val="00A47169"/>
    <w:rsid w:val="00A47892"/>
    <w:rsid w:val="00A47D5A"/>
    <w:rsid w:val="00A51F40"/>
    <w:rsid w:val="00A52B23"/>
    <w:rsid w:val="00A5397F"/>
    <w:rsid w:val="00A53C8D"/>
    <w:rsid w:val="00A53ED9"/>
    <w:rsid w:val="00A5512B"/>
    <w:rsid w:val="00A56677"/>
    <w:rsid w:val="00A575B6"/>
    <w:rsid w:val="00A5790C"/>
    <w:rsid w:val="00A57A82"/>
    <w:rsid w:val="00A57B65"/>
    <w:rsid w:val="00A620DF"/>
    <w:rsid w:val="00A63A64"/>
    <w:rsid w:val="00A63CA5"/>
    <w:rsid w:val="00A6416C"/>
    <w:rsid w:val="00A6648C"/>
    <w:rsid w:val="00A67E0C"/>
    <w:rsid w:val="00A70C4D"/>
    <w:rsid w:val="00A70D26"/>
    <w:rsid w:val="00A73C89"/>
    <w:rsid w:val="00A73E2A"/>
    <w:rsid w:val="00A75838"/>
    <w:rsid w:val="00A7708F"/>
    <w:rsid w:val="00A77312"/>
    <w:rsid w:val="00A77AD5"/>
    <w:rsid w:val="00A77D71"/>
    <w:rsid w:val="00A810C1"/>
    <w:rsid w:val="00A82BFA"/>
    <w:rsid w:val="00A852FB"/>
    <w:rsid w:val="00A86C30"/>
    <w:rsid w:val="00A8769D"/>
    <w:rsid w:val="00A918BC"/>
    <w:rsid w:val="00A92172"/>
    <w:rsid w:val="00A92E0B"/>
    <w:rsid w:val="00A9389A"/>
    <w:rsid w:val="00A93DF6"/>
    <w:rsid w:val="00A94A10"/>
    <w:rsid w:val="00A9544B"/>
    <w:rsid w:val="00A95A6B"/>
    <w:rsid w:val="00A9646D"/>
    <w:rsid w:val="00A967F7"/>
    <w:rsid w:val="00AA0DE7"/>
    <w:rsid w:val="00AA107C"/>
    <w:rsid w:val="00AA1F36"/>
    <w:rsid w:val="00AA65C7"/>
    <w:rsid w:val="00AA795F"/>
    <w:rsid w:val="00AA7FDA"/>
    <w:rsid w:val="00AB10D8"/>
    <w:rsid w:val="00AB375C"/>
    <w:rsid w:val="00AB5A75"/>
    <w:rsid w:val="00AB5D01"/>
    <w:rsid w:val="00AB67AF"/>
    <w:rsid w:val="00AB7030"/>
    <w:rsid w:val="00AB71C2"/>
    <w:rsid w:val="00AB73B4"/>
    <w:rsid w:val="00AC1457"/>
    <w:rsid w:val="00AC32B3"/>
    <w:rsid w:val="00AC3A0B"/>
    <w:rsid w:val="00AC4EC8"/>
    <w:rsid w:val="00AC632F"/>
    <w:rsid w:val="00AC7A9D"/>
    <w:rsid w:val="00AD0812"/>
    <w:rsid w:val="00AD30BA"/>
    <w:rsid w:val="00AE0455"/>
    <w:rsid w:val="00AE06DF"/>
    <w:rsid w:val="00AE12A6"/>
    <w:rsid w:val="00AE3A43"/>
    <w:rsid w:val="00AE541C"/>
    <w:rsid w:val="00AE5AF4"/>
    <w:rsid w:val="00AE60F7"/>
    <w:rsid w:val="00AE6E0E"/>
    <w:rsid w:val="00AE793C"/>
    <w:rsid w:val="00AE7976"/>
    <w:rsid w:val="00AE7FA6"/>
    <w:rsid w:val="00AF0083"/>
    <w:rsid w:val="00AF0429"/>
    <w:rsid w:val="00AF1CF0"/>
    <w:rsid w:val="00AF2474"/>
    <w:rsid w:val="00AF2EFD"/>
    <w:rsid w:val="00AF326B"/>
    <w:rsid w:val="00AF6099"/>
    <w:rsid w:val="00AF63DC"/>
    <w:rsid w:val="00AF67CF"/>
    <w:rsid w:val="00B008D8"/>
    <w:rsid w:val="00B01081"/>
    <w:rsid w:val="00B019E2"/>
    <w:rsid w:val="00B02F80"/>
    <w:rsid w:val="00B03787"/>
    <w:rsid w:val="00B05A1C"/>
    <w:rsid w:val="00B064E2"/>
    <w:rsid w:val="00B066B9"/>
    <w:rsid w:val="00B1145A"/>
    <w:rsid w:val="00B11589"/>
    <w:rsid w:val="00B11FA3"/>
    <w:rsid w:val="00B132AB"/>
    <w:rsid w:val="00B14643"/>
    <w:rsid w:val="00B14675"/>
    <w:rsid w:val="00B159F1"/>
    <w:rsid w:val="00B15A64"/>
    <w:rsid w:val="00B20928"/>
    <w:rsid w:val="00B22BF3"/>
    <w:rsid w:val="00B30BE9"/>
    <w:rsid w:val="00B31194"/>
    <w:rsid w:val="00B324AD"/>
    <w:rsid w:val="00B329B4"/>
    <w:rsid w:val="00B34502"/>
    <w:rsid w:val="00B34858"/>
    <w:rsid w:val="00B35A0B"/>
    <w:rsid w:val="00B36AF9"/>
    <w:rsid w:val="00B4035F"/>
    <w:rsid w:val="00B41585"/>
    <w:rsid w:val="00B41F1E"/>
    <w:rsid w:val="00B42DB0"/>
    <w:rsid w:val="00B444C3"/>
    <w:rsid w:val="00B4690C"/>
    <w:rsid w:val="00B51DBD"/>
    <w:rsid w:val="00B52A86"/>
    <w:rsid w:val="00B55D7A"/>
    <w:rsid w:val="00B57965"/>
    <w:rsid w:val="00B57D26"/>
    <w:rsid w:val="00B625AA"/>
    <w:rsid w:val="00B62D8B"/>
    <w:rsid w:val="00B63150"/>
    <w:rsid w:val="00B64225"/>
    <w:rsid w:val="00B66D1E"/>
    <w:rsid w:val="00B72263"/>
    <w:rsid w:val="00B72A79"/>
    <w:rsid w:val="00B72B92"/>
    <w:rsid w:val="00B771CD"/>
    <w:rsid w:val="00B80D28"/>
    <w:rsid w:val="00B81CF2"/>
    <w:rsid w:val="00B83F48"/>
    <w:rsid w:val="00B8490C"/>
    <w:rsid w:val="00B8494D"/>
    <w:rsid w:val="00B8739B"/>
    <w:rsid w:val="00B87643"/>
    <w:rsid w:val="00B9113D"/>
    <w:rsid w:val="00B9150F"/>
    <w:rsid w:val="00B94FEB"/>
    <w:rsid w:val="00B950FE"/>
    <w:rsid w:val="00B95CCA"/>
    <w:rsid w:val="00B97038"/>
    <w:rsid w:val="00B97379"/>
    <w:rsid w:val="00BA0998"/>
    <w:rsid w:val="00BA1342"/>
    <w:rsid w:val="00BA1558"/>
    <w:rsid w:val="00BA1CB6"/>
    <w:rsid w:val="00BA3331"/>
    <w:rsid w:val="00BA3640"/>
    <w:rsid w:val="00BA39BC"/>
    <w:rsid w:val="00BA417F"/>
    <w:rsid w:val="00BA64F4"/>
    <w:rsid w:val="00BA683B"/>
    <w:rsid w:val="00BA7244"/>
    <w:rsid w:val="00BA7CE5"/>
    <w:rsid w:val="00BB1879"/>
    <w:rsid w:val="00BB3408"/>
    <w:rsid w:val="00BB5145"/>
    <w:rsid w:val="00BB561C"/>
    <w:rsid w:val="00BC638A"/>
    <w:rsid w:val="00BC6CA7"/>
    <w:rsid w:val="00BC73D1"/>
    <w:rsid w:val="00BC75A3"/>
    <w:rsid w:val="00BC7643"/>
    <w:rsid w:val="00BC7C27"/>
    <w:rsid w:val="00BD0EEF"/>
    <w:rsid w:val="00BD1724"/>
    <w:rsid w:val="00BD1759"/>
    <w:rsid w:val="00BD550B"/>
    <w:rsid w:val="00BD6BF6"/>
    <w:rsid w:val="00BE28DA"/>
    <w:rsid w:val="00BE32A4"/>
    <w:rsid w:val="00BE433B"/>
    <w:rsid w:val="00BE4669"/>
    <w:rsid w:val="00BE4697"/>
    <w:rsid w:val="00BE4835"/>
    <w:rsid w:val="00BE515D"/>
    <w:rsid w:val="00BE552F"/>
    <w:rsid w:val="00BE71F5"/>
    <w:rsid w:val="00BF6B53"/>
    <w:rsid w:val="00BF7B88"/>
    <w:rsid w:val="00BF7BB8"/>
    <w:rsid w:val="00C0089B"/>
    <w:rsid w:val="00C0092B"/>
    <w:rsid w:val="00C022E1"/>
    <w:rsid w:val="00C03A66"/>
    <w:rsid w:val="00C041DF"/>
    <w:rsid w:val="00C048E0"/>
    <w:rsid w:val="00C0577F"/>
    <w:rsid w:val="00C061BF"/>
    <w:rsid w:val="00C06C5D"/>
    <w:rsid w:val="00C106C7"/>
    <w:rsid w:val="00C16131"/>
    <w:rsid w:val="00C201C4"/>
    <w:rsid w:val="00C22097"/>
    <w:rsid w:val="00C224DD"/>
    <w:rsid w:val="00C22F99"/>
    <w:rsid w:val="00C24B28"/>
    <w:rsid w:val="00C24BEB"/>
    <w:rsid w:val="00C252F9"/>
    <w:rsid w:val="00C25958"/>
    <w:rsid w:val="00C25F02"/>
    <w:rsid w:val="00C26165"/>
    <w:rsid w:val="00C26D05"/>
    <w:rsid w:val="00C27EB5"/>
    <w:rsid w:val="00C3099E"/>
    <w:rsid w:val="00C3131F"/>
    <w:rsid w:val="00C315B8"/>
    <w:rsid w:val="00C3326C"/>
    <w:rsid w:val="00C34E9C"/>
    <w:rsid w:val="00C3521A"/>
    <w:rsid w:val="00C36D84"/>
    <w:rsid w:val="00C3709F"/>
    <w:rsid w:val="00C37224"/>
    <w:rsid w:val="00C41996"/>
    <w:rsid w:val="00C41D47"/>
    <w:rsid w:val="00C42731"/>
    <w:rsid w:val="00C46049"/>
    <w:rsid w:val="00C47F63"/>
    <w:rsid w:val="00C51459"/>
    <w:rsid w:val="00C532D0"/>
    <w:rsid w:val="00C53AD7"/>
    <w:rsid w:val="00C53D95"/>
    <w:rsid w:val="00C570FB"/>
    <w:rsid w:val="00C60C94"/>
    <w:rsid w:val="00C63240"/>
    <w:rsid w:val="00C63F51"/>
    <w:rsid w:val="00C645E6"/>
    <w:rsid w:val="00C65098"/>
    <w:rsid w:val="00C6554A"/>
    <w:rsid w:val="00C65A65"/>
    <w:rsid w:val="00C66B6D"/>
    <w:rsid w:val="00C6707A"/>
    <w:rsid w:val="00C71A8A"/>
    <w:rsid w:val="00C74ADD"/>
    <w:rsid w:val="00C74DE9"/>
    <w:rsid w:val="00C75861"/>
    <w:rsid w:val="00C75AD4"/>
    <w:rsid w:val="00C81CE8"/>
    <w:rsid w:val="00C82100"/>
    <w:rsid w:val="00C84EA2"/>
    <w:rsid w:val="00C86E2E"/>
    <w:rsid w:val="00C873F7"/>
    <w:rsid w:val="00C87674"/>
    <w:rsid w:val="00C8775C"/>
    <w:rsid w:val="00C93819"/>
    <w:rsid w:val="00C9391F"/>
    <w:rsid w:val="00C9452B"/>
    <w:rsid w:val="00C95687"/>
    <w:rsid w:val="00CA0746"/>
    <w:rsid w:val="00CA0969"/>
    <w:rsid w:val="00CA2249"/>
    <w:rsid w:val="00CA3163"/>
    <w:rsid w:val="00CA39FE"/>
    <w:rsid w:val="00CA489E"/>
    <w:rsid w:val="00CA65E5"/>
    <w:rsid w:val="00CA6F56"/>
    <w:rsid w:val="00CB0440"/>
    <w:rsid w:val="00CB07D9"/>
    <w:rsid w:val="00CB09C2"/>
    <w:rsid w:val="00CB18D3"/>
    <w:rsid w:val="00CB1988"/>
    <w:rsid w:val="00CB1B79"/>
    <w:rsid w:val="00CB378D"/>
    <w:rsid w:val="00CB41EA"/>
    <w:rsid w:val="00CB5A3E"/>
    <w:rsid w:val="00CB66C6"/>
    <w:rsid w:val="00CB79D0"/>
    <w:rsid w:val="00CC18D4"/>
    <w:rsid w:val="00CC35A9"/>
    <w:rsid w:val="00CC3F4B"/>
    <w:rsid w:val="00CC42DE"/>
    <w:rsid w:val="00CC6731"/>
    <w:rsid w:val="00CC6AB9"/>
    <w:rsid w:val="00CD07CF"/>
    <w:rsid w:val="00CD1CDB"/>
    <w:rsid w:val="00CD23F1"/>
    <w:rsid w:val="00CD2FFD"/>
    <w:rsid w:val="00CD31E0"/>
    <w:rsid w:val="00CD3B36"/>
    <w:rsid w:val="00CD41D1"/>
    <w:rsid w:val="00CE0114"/>
    <w:rsid w:val="00CE15A3"/>
    <w:rsid w:val="00CE22C6"/>
    <w:rsid w:val="00CE23B3"/>
    <w:rsid w:val="00CE39FD"/>
    <w:rsid w:val="00CE4EA7"/>
    <w:rsid w:val="00CE5B54"/>
    <w:rsid w:val="00CE60CC"/>
    <w:rsid w:val="00CE6E36"/>
    <w:rsid w:val="00CF2324"/>
    <w:rsid w:val="00CF4BF4"/>
    <w:rsid w:val="00CF521E"/>
    <w:rsid w:val="00D002A6"/>
    <w:rsid w:val="00D01571"/>
    <w:rsid w:val="00D02A6D"/>
    <w:rsid w:val="00D03BDE"/>
    <w:rsid w:val="00D05B06"/>
    <w:rsid w:val="00D05C90"/>
    <w:rsid w:val="00D0652F"/>
    <w:rsid w:val="00D06AF1"/>
    <w:rsid w:val="00D10F57"/>
    <w:rsid w:val="00D11080"/>
    <w:rsid w:val="00D13A6A"/>
    <w:rsid w:val="00D14D36"/>
    <w:rsid w:val="00D1759B"/>
    <w:rsid w:val="00D17B95"/>
    <w:rsid w:val="00D24437"/>
    <w:rsid w:val="00D3000B"/>
    <w:rsid w:val="00D30268"/>
    <w:rsid w:val="00D30E55"/>
    <w:rsid w:val="00D31381"/>
    <w:rsid w:val="00D31D3B"/>
    <w:rsid w:val="00D31D4B"/>
    <w:rsid w:val="00D33B3F"/>
    <w:rsid w:val="00D34BE3"/>
    <w:rsid w:val="00D35708"/>
    <w:rsid w:val="00D402E8"/>
    <w:rsid w:val="00D44C7E"/>
    <w:rsid w:val="00D5222D"/>
    <w:rsid w:val="00D52D51"/>
    <w:rsid w:val="00D536AB"/>
    <w:rsid w:val="00D60C97"/>
    <w:rsid w:val="00D613CC"/>
    <w:rsid w:val="00D6150F"/>
    <w:rsid w:val="00D66DBE"/>
    <w:rsid w:val="00D70B6E"/>
    <w:rsid w:val="00D710F3"/>
    <w:rsid w:val="00D73D4E"/>
    <w:rsid w:val="00D741A5"/>
    <w:rsid w:val="00D76ECD"/>
    <w:rsid w:val="00D77544"/>
    <w:rsid w:val="00D82A09"/>
    <w:rsid w:val="00D839F1"/>
    <w:rsid w:val="00D842EE"/>
    <w:rsid w:val="00D84598"/>
    <w:rsid w:val="00D858CB"/>
    <w:rsid w:val="00D86D59"/>
    <w:rsid w:val="00D8732D"/>
    <w:rsid w:val="00D90543"/>
    <w:rsid w:val="00D9097C"/>
    <w:rsid w:val="00D90BA9"/>
    <w:rsid w:val="00D91291"/>
    <w:rsid w:val="00D91EE3"/>
    <w:rsid w:val="00D956CB"/>
    <w:rsid w:val="00D97D6E"/>
    <w:rsid w:val="00DA18BA"/>
    <w:rsid w:val="00DA576E"/>
    <w:rsid w:val="00DA6694"/>
    <w:rsid w:val="00DB2992"/>
    <w:rsid w:val="00DB4F83"/>
    <w:rsid w:val="00DB6427"/>
    <w:rsid w:val="00DB7FC9"/>
    <w:rsid w:val="00DC040D"/>
    <w:rsid w:val="00DC0F7A"/>
    <w:rsid w:val="00DC2467"/>
    <w:rsid w:val="00DC68F0"/>
    <w:rsid w:val="00DC6E47"/>
    <w:rsid w:val="00DC736A"/>
    <w:rsid w:val="00DD1014"/>
    <w:rsid w:val="00DD397D"/>
    <w:rsid w:val="00DD4434"/>
    <w:rsid w:val="00DD5A66"/>
    <w:rsid w:val="00DD5F62"/>
    <w:rsid w:val="00DE0321"/>
    <w:rsid w:val="00DE2309"/>
    <w:rsid w:val="00DE25DC"/>
    <w:rsid w:val="00DE34DF"/>
    <w:rsid w:val="00DE676A"/>
    <w:rsid w:val="00DE6822"/>
    <w:rsid w:val="00DE7583"/>
    <w:rsid w:val="00DF17B8"/>
    <w:rsid w:val="00DF1A7E"/>
    <w:rsid w:val="00DF1E2A"/>
    <w:rsid w:val="00DF3501"/>
    <w:rsid w:val="00DF3ADC"/>
    <w:rsid w:val="00DF3FEB"/>
    <w:rsid w:val="00DF426D"/>
    <w:rsid w:val="00DF4A01"/>
    <w:rsid w:val="00DF53F6"/>
    <w:rsid w:val="00DF661C"/>
    <w:rsid w:val="00DF7657"/>
    <w:rsid w:val="00E002DE"/>
    <w:rsid w:val="00E0032C"/>
    <w:rsid w:val="00E00CD7"/>
    <w:rsid w:val="00E02D75"/>
    <w:rsid w:val="00E034CB"/>
    <w:rsid w:val="00E061D8"/>
    <w:rsid w:val="00E06414"/>
    <w:rsid w:val="00E07A15"/>
    <w:rsid w:val="00E07E43"/>
    <w:rsid w:val="00E10AD7"/>
    <w:rsid w:val="00E11AE8"/>
    <w:rsid w:val="00E121B0"/>
    <w:rsid w:val="00E130A7"/>
    <w:rsid w:val="00E13C47"/>
    <w:rsid w:val="00E13FFE"/>
    <w:rsid w:val="00E150D4"/>
    <w:rsid w:val="00E167D4"/>
    <w:rsid w:val="00E171DB"/>
    <w:rsid w:val="00E17A41"/>
    <w:rsid w:val="00E209DF"/>
    <w:rsid w:val="00E20C72"/>
    <w:rsid w:val="00E220D4"/>
    <w:rsid w:val="00E22440"/>
    <w:rsid w:val="00E2279E"/>
    <w:rsid w:val="00E25340"/>
    <w:rsid w:val="00E26972"/>
    <w:rsid w:val="00E270DB"/>
    <w:rsid w:val="00E33090"/>
    <w:rsid w:val="00E336FE"/>
    <w:rsid w:val="00E3384A"/>
    <w:rsid w:val="00E352EB"/>
    <w:rsid w:val="00E35E8F"/>
    <w:rsid w:val="00E36136"/>
    <w:rsid w:val="00E36BB5"/>
    <w:rsid w:val="00E3703E"/>
    <w:rsid w:val="00E400F7"/>
    <w:rsid w:val="00E44DF9"/>
    <w:rsid w:val="00E46059"/>
    <w:rsid w:val="00E46C78"/>
    <w:rsid w:val="00E46EAF"/>
    <w:rsid w:val="00E46F6E"/>
    <w:rsid w:val="00E47157"/>
    <w:rsid w:val="00E47710"/>
    <w:rsid w:val="00E50B27"/>
    <w:rsid w:val="00E50FC0"/>
    <w:rsid w:val="00E52A8B"/>
    <w:rsid w:val="00E537D9"/>
    <w:rsid w:val="00E564DC"/>
    <w:rsid w:val="00E56BCA"/>
    <w:rsid w:val="00E608F4"/>
    <w:rsid w:val="00E61214"/>
    <w:rsid w:val="00E63319"/>
    <w:rsid w:val="00E64413"/>
    <w:rsid w:val="00E65DA8"/>
    <w:rsid w:val="00E65DBD"/>
    <w:rsid w:val="00E71284"/>
    <w:rsid w:val="00E72843"/>
    <w:rsid w:val="00E74B01"/>
    <w:rsid w:val="00E757F6"/>
    <w:rsid w:val="00E75C05"/>
    <w:rsid w:val="00E76723"/>
    <w:rsid w:val="00E801E5"/>
    <w:rsid w:val="00E80EAC"/>
    <w:rsid w:val="00E80F33"/>
    <w:rsid w:val="00E81031"/>
    <w:rsid w:val="00E85506"/>
    <w:rsid w:val="00E914C3"/>
    <w:rsid w:val="00E921F3"/>
    <w:rsid w:val="00E94C29"/>
    <w:rsid w:val="00E95153"/>
    <w:rsid w:val="00E95AD4"/>
    <w:rsid w:val="00E96691"/>
    <w:rsid w:val="00E9779F"/>
    <w:rsid w:val="00E97EBF"/>
    <w:rsid w:val="00EA0FFF"/>
    <w:rsid w:val="00EA34AF"/>
    <w:rsid w:val="00EA4029"/>
    <w:rsid w:val="00EA44CE"/>
    <w:rsid w:val="00EA5228"/>
    <w:rsid w:val="00EA5760"/>
    <w:rsid w:val="00EA7255"/>
    <w:rsid w:val="00EB01CE"/>
    <w:rsid w:val="00EC029A"/>
    <w:rsid w:val="00EC13F7"/>
    <w:rsid w:val="00EC1651"/>
    <w:rsid w:val="00EC2255"/>
    <w:rsid w:val="00EC339B"/>
    <w:rsid w:val="00EC365C"/>
    <w:rsid w:val="00EC3B6B"/>
    <w:rsid w:val="00EC47A1"/>
    <w:rsid w:val="00EC4B3C"/>
    <w:rsid w:val="00EC4DD8"/>
    <w:rsid w:val="00EC63A5"/>
    <w:rsid w:val="00EC7363"/>
    <w:rsid w:val="00ED0569"/>
    <w:rsid w:val="00ED05A0"/>
    <w:rsid w:val="00ED1E9B"/>
    <w:rsid w:val="00ED298E"/>
    <w:rsid w:val="00ED3FB4"/>
    <w:rsid w:val="00ED660C"/>
    <w:rsid w:val="00ED6C90"/>
    <w:rsid w:val="00ED7C44"/>
    <w:rsid w:val="00EE2A77"/>
    <w:rsid w:val="00EE3398"/>
    <w:rsid w:val="00EE4C32"/>
    <w:rsid w:val="00EE4E10"/>
    <w:rsid w:val="00EE7F2B"/>
    <w:rsid w:val="00EF1931"/>
    <w:rsid w:val="00EF2144"/>
    <w:rsid w:val="00EF264A"/>
    <w:rsid w:val="00EF399B"/>
    <w:rsid w:val="00EF69DD"/>
    <w:rsid w:val="00F015D8"/>
    <w:rsid w:val="00F01EB7"/>
    <w:rsid w:val="00F050C9"/>
    <w:rsid w:val="00F07E23"/>
    <w:rsid w:val="00F10839"/>
    <w:rsid w:val="00F109DE"/>
    <w:rsid w:val="00F10F26"/>
    <w:rsid w:val="00F114F2"/>
    <w:rsid w:val="00F135B0"/>
    <w:rsid w:val="00F1584B"/>
    <w:rsid w:val="00F16270"/>
    <w:rsid w:val="00F16811"/>
    <w:rsid w:val="00F171AA"/>
    <w:rsid w:val="00F20688"/>
    <w:rsid w:val="00F20A1C"/>
    <w:rsid w:val="00F20ABC"/>
    <w:rsid w:val="00F2466A"/>
    <w:rsid w:val="00F34324"/>
    <w:rsid w:val="00F36613"/>
    <w:rsid w:val="00F377B4"/>
    <w:rsid w:val="00F37A70"/>
    <w:rsid w:val="00F407F5"/>
    <w:rsid w:val="00F43631"/>
    <w:rsid w:val="00F458BA"/>
    <w:rsid w:val="00F47E9B"/>
    <w:rsid w:val="00F50137"/>
    <w:rsid w:val="00F51200"/>
    <w:rsid w:val="00F51A83"/>
    <w:rsid w:val="00F5533C"/>
    <w:rsid w:val="00F565E1"/>
    <w:rsid w:val="00F574E9"/>
    <w:rsid w:val="00F620A8"/>
    <w:rsid w:val="00F63857"/>
    <w:rsid w:val="00F64EC6"/>
    <w:rsid w:val="00F658C2"/>
    <w:rsid w:val="00F65E31"/>
    <w:rsid w:val="00F65F6C"/>
    <w:rsid w:val="00F6677E"/>
    <w:rsid w:val="00F71276"/>
    <w:rsid w:val="00F73191"/>
    <w:rsid w:val="00F75F83"/>
    <w:rsid w:val="00F76E7D"/>
    <w:rsid w:val="00F77AC2"/>
    <w:rsid w:val="00F80DA8"/>
    <w:rsid w:val="00F812D6"/>
    <w:rsid w:val="00F8140E"/>
    <w:rsid w:val="00F82D29"/>
    <w:rsid w:val="00F83062"/>
    <w:rsid w:val="00F8341D"/>
    <w:rsid w:val="00F83991"/>
    <w:rsid w:val="00F8471F"/>
    <w:rsid w:val="00F84C4C"/>
    <w:rsid w:val="00F85FF0"/>
    <w:rsid w:val="00F8607A"/>
    <w:rsid w:val="00F91AD8"/>
    <w:rsid w:val="00F9600B"/>
    <w:rsid w:val="00F971E9"/>
    <w:rsid w:val="00F978F6"/>
    <w:rsid w:val="00FA0391"/>
    <w:rsid w:val="00FA0655"/>
    <w:rsid w:val="00FA0B61"/>
    <w:rsid w:val="00FA1535"/>
    <w:rsid w:val="00FA25F5"/>
    <w:rsid w:val="00FA57EC"/>
    <w:rsid w:val="00FA6A41"/>
    <w:rsid w:val="00FA7BBD"/>
    <w:rsid w:val="00FB26C2"/>
    <w:rsid w:val="00FB2914"/>
    <w:rsid w:val="00FB40BE"/>
    <w:rsid w:val="00FB4639"/>
    <w:rsid w:val="00FC1F15"/>
    <w:rsid w:val="00FC334F"/>
    <w:rsid w:val="00FC4211"/>
    <w:rsid w:val="00FC641A"/>
    <w:rsid w:val="00FC72C7"/>
    <w:rsid w:val="00FD0F60"/>
    <w:rsid w:val="00FD1793"/>
    <w:rsid w:val="00FD29D3"/>
    <w:rsid w:val="00FD6064"/>
    <w:rsid w:val="00FD6C77"/>
    <w:rsid w:val="00FD7150"/>
    <w:rsid w:val="00FD772B"/>
    <w:rsid w:val="00FD7AB6"/>
    <w:rsid w:val="00FE060B"/>
    <w:rsid w:val="00FE1F6B"/>
    <w:rsid w:val="00FE2155"/>
    <w:rsid w:val="00FE636F"/>
    <w:rsid w:val="00FF07DC"/>
    <w:rsid w:val="00FF113B"/>
    <w:rsid w:val="00FF1336"/>
    <w:rsid w:val="00FF2250"/>
    <w:rsid w:val="00FF3099"/>
    <w:rsid w:val="00FF3320"/>
    <w:rsid w:val="00FF55C9"/>
    <w:rsid w:val="00FF6CC0"/>
    <w:rsid w:val="00FF7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B821EF"/>
  <w15:chartTrackingRefBased/>
  <w15:docId w15:val="{C32407D0-4FE3-4864-809F-A69D01A12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014"/>
  </w:style>
  <w:style w:type="paragraph" w:styleId="Titre1">
    <w:name w:val="heading 1"/>
    <w:basedOn w:val="Normal"/>
    <w:next w:val="Normal"/>
    <w:link w:val="Titre1Car"/>
    <w:uiPriority w:val="9"/>
    <w:qFormat/>
    <w:rsid w:val="00333D0D"/>
    <w:pPr>
      <w:keepNext/>
      <w:keepLines/>
      <w:numPr>
        <w:numId w:val="4"/>
      </w:numPr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3D0D"/>
    <w:pPr>
      <w:keepNext/>
      <w:keepLines/>
      <w:numPr>
        <w:ilvl w:val="1"/>
        <w:numId w:val="4"/>
      </w:numPr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554CD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E5BB4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E5BB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007789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554CD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554CD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54CD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54CD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re2Car">
    <w:name w:val="Titre 2 Car"/>
    <w:basedOn w:val="Policepardfaut"/>
    <w:link w:val="Titre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ordonnes">
    <w:name w:val="Coordonnées"/>
    <w:basedOn w:val="Normal"/>
    <w:uiPriority w:val="4"/>
    <w:qFormat/>
    <w:rsid w:val="00C6554A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C6554A"/>
    <w:pPr>
      <w:numPr>
        <w:numId w:val="2"/>
      </w:numPr>
    </w:pPr>
  </w:style>
  <w:style w:type="paragraph" w:styleId="Titre">
    <w:name w:val="Title"/>
    <w:basedOn w:val="Normal"/>
    <w:link w:val="Titre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depage">
    <w:name w:val="footer"/>
    <w:basedOn w:val="Normal"/>
    <w:link w:val="Pieddepage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-tte">
    <w:name w:val="header"/>
    <w:basedOn w:val="Normal"/>
    <w:link w:val="En-tteCar"/>
    <w:uiPriority w:val="99"/>
    <w:unhideWhenUsed/>
    <w:rsid w:val="00C6554A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ros">
    <w:name w:val="List Number"/>
    <w:basedOn w:val="Normal"/>
    <w:uiPriority w:val="11"/>
    <w:unhideWhenUsed/>
    <w:qFormat/>
    <w:rsid w:val="00C6554A"/>
    <w:pPr>
      <w:numPr>
        <w:numId w:val="1"/>
      </w:numPr>
      <w:contextualSpacing/>
    </w:pPr>
  </w:style>
  <w:style w:type="character" w:customStyle="1" w:styleId="Titre3Car">
    <w:name w:val="Titre 3 Car"/>
    <w:basedOn w:val="Policepardfaut"/>
    <w:link w:val="Titre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centuationintense">
    <w:name w:val="Intense Emphasis"/>
    <w:basedOn w:val="Policepardfau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C6554A"/>
    <w:rPr>
      <w:i/>
      <w:iCs/>
      <w:color w:val="007789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54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C6554A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C6554A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C6554A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554A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55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554A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C6554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C6554A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6554A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6554A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Lienhypertexte">
    <w:name w:val="Hyperlink"/>
    <w:basedOn w:val="Policepardfaut"/>
    <w:uiPriority w:val="99"/>
    <w:unhideWhenUsed/>
    <w:rsid w:val="00C6554A"/>
    <w:rPr>
      <w:color w:val="835D00" w:themeColor="accent3" w:themeShade="80"/>
      <w:u w:val="single"/>
    </w:rPr>
  </w:style>
  <w:style w:type="paragraph" w:styleId="Textedemacro">
    <w:name w:val="macro"/>
    <w:link w:val="Textede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C6554A"/>
    <w:rPr>
      <w:rFonts w:ascii="Consolas" w:hAnsi="Consolas"/>
      <w:szCs w:val="20"/>
    </w:rPr>
  </w:style>
  <w:style w:type="character" w:styleId="Textedelespacerserv">
    <w:name w:val="Placeholder Text"/>
    <w:basedOn w:val="Policepardfaut"/>
    <w:uiPriority w:val="99"/>
    <w:semiHidden/>
    <w:rsid w:val="00C6554A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6554A"/>
    <w:rPr>
      <w:rFonts w:ascii="Consolas" w:hAnsi="Consolas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aragraphedeliste">
    <w:name w:val="List Paragraph"/>
    <w:basedOn w:val="Normal"/>
    <w:uiPriority w:val="34"/>
    <w:unhideWhenUsed/>
    <w:qFormat/>
    <w:rsid w:val="000C0DC2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semiHidden/>
    <w:rsid w:val="008E5BB4"/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E5BB4"/>
    <w:rPr>
      <w:rFonts w:asciiTheme="majorHAnsi" w:eastAsiaTheme="majorEastAsia" w:hAnsiTheme="majorHAnsi" w:cstheme="majorBidi"/>
      <w:color w:val="007789" w:themeColor="accent1" w:themeShade="BF"/>
    </w:rPr>
  </w:style>
  <w:style w:type="table" w:styleId="Grilledutableau">
    <w:name w:val="Table Grid"/>
    <w:basedOn w:val="TableauNormal"/>
    <w:uiPriority w:val="39"/>
    <w:rsid w:val="00C4199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5Fonc-Accentuation3">
    <w:name w:val="Grid Table 5 Dark Accent 3"/>
    <w:basedOn w:val="TableauNormal"/>
    <w:uiPriority w:val="50"/>
    <w:rsid w:val="00C4199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E29C" w:themeFill="accent3" w:themeFillTint="66"/>
      </w:tcPr>
    </w:tblStylePr>
  </w:style>
  <w:style w:type="table" w:styleId="TableauListe4-Accentuation6">
    <w:name w:val="List Table 4 Accent 6"/>
    <w:basedOn w:val="TableauNormal"/>
    <w:uiPriority w:val="49"/>
    <w:rsid w:val="00C41996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TableauGrille4-Accentuation6">
    <w:name w:val="Grid Table 4 Accent 6"/>
    <w:basedOn w:val="TableauNormal"/>
    <w:uiPriority w:val="49"/>
    <w:rsid w:val="00C41996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character" w:styleId="Mentionnonrsolue">
    <w:name w:val="Unresolved Mention"/>
    <w:basedOn w:val="Policepardfaut"/>
    <w:uiPriority w:val="99"/>
    <w:semiHidden/>
    <w:unhideWhenUsed/>
    <w:rsid w:val="00634A7C"/>
    <w:rPr>
      <w:color w:val="605E5C"/>
      <w:shd w:val="clear" w:color="auto" w:fill="E1DFDD"/>
    </w:rPr>
  </w:style>
  <w:style w:type="table" w:styleId="TableauGrille5Fonc-Accentuation6">
    <w:name w:val="Grid Table 5 Dark Accent 6"/>
    <w:basedOn w:val="TableauNormal"/>
    <w:uiPriority w:val="50"/>
    <w:rsid w:val="00170CE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94EFE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0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www.notion.so/c0bc231c8f8e4bcfb734602cc2b32f93?v=6dbb6774d798426a90afa39670cb192e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www.bp.com/content/dam/bp/business-sites/en/global/corporate/pdfs/energy-economics/statistical-review/bp-stats-review-2021-natural-ga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p.com/en/global/corporate/energy-economics/statistical-review-of-world-energy/downloads.html" TargetMode="Externa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bp.com/content/dam/bp/business-sites/en/global/corporate/pdfs/energy-economics/statistical-review/bp-stats-review-2021-approximate-conversion-factors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bp.com/en/global/corporate/energy-economics/statistical-review-of-world-energy/downloads.html" TargetMode="External"/><Relationship Id="rId30" Type="http://schemas.openxmlformats.org/officeDocument/2006/relationships/hyperlink" Target="https://community.powerbi.com/t5/Data-Stories-Gallery/bd-p/DataStoriesGallery" TargetMode="Externa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xim\AppData\Local\Microsoft\Office\16.0\DTS\fr-FR%7b0EDF7DBA-2270-4783-B056-E6736417B37B%7d\%7b911C0D8C-0192-4E00-B9F2-223FA56BB7C2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09361-D3F3-44AC-B7FE-D07E6C67B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{911C0D8C-0192-4E00-B9F2-223FA56BB7C2}tf02835058_win32.dotx</Template>
  <TotalTime>1908</TotalTime>
  <Pages>24</Pages>
  <Words>2792</Words>
  <Characters>15356</Characters>
  <Application>Microsoft Office Word</Application>
  <DocSecurity>0</DocSecurity>
  <Lines>127</Lines>
  <Paragraphs>36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KALONJI</dc:creator>
  <cp:keywords/>
  <dc:description/>
  <cp:lastModifiedBy>Maxime KALONJI</cp:lastModifiedBy>
  <cp:revision>777</cp:revision>
  <cp:lastPrinted>2021-08-30T01:37:00Z</cp:lastPrinted>
  <dcterms:created xsi:type="dcterms:W3CDTF">2021-08-20T11:31:00Z</dcterms:created>
  <dcterms:modified xsi:type="dcterms:W3CDTF">2021-08-30T01:41:00Z</dcterms:modified>
</cp:coreProperties>
</file>